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126D07" w14:paraId="65FEEC8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4B84526A" w14:textId="77777777" w:rsidR="004B7E44" w:rsidRPr="00126D07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5239CBAE" wp14:editId="0E47B831">
                      <wp:extent cx="5362575" cy="1596788"/>
                      <wp:effectExtent l="0" t="0" r="0" b="381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2575" cy="15967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7F016" w14:textId="77777777" w:rsidR="004B7E44" w:rsidRPr="00780AF8" w:rsidRDefault="00780AF8" w:rsidP="00780AF8">
                                  <w:pPr>
                                    <w:pStyle w:val="Ttulo"/>
                                    <w:jc w:val="center"/>
                                    <w:rPr>
                                      <w:sz w:val="82"/>
                                    </w:rPr>
                                  </w:pPr>
                                  <w:r>
                                    <w:rPr>
                                      <w:sz w:val="82"/>
                                      <w:lang w:bidi="pt-BR"/>
                                    </w:rPr>
                                    <w:t>PROPOSTA C</w:t>
                                  </w:r>
                                  <w:r w:rsidRPr="00780AF8">
                                    <w:rPr>
                                      <w:sz w:val="82"/>
                                      <w:lang w:bidi="pt-BR"/>
                                    </w:rPr>
                                    <w:t>omercial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239CBA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422.25pt;height:12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" filled="f" stroked="f" strokeweight=".5pt">
                      <v:textbox>
                        <w:txbxContent>
                          <w:p w14:paraId="79D7F016" w14:textId="77777777" w:rsidR="004B7E44" w:rsidRPr="00780AF8" w:rsidRDefault="00780AF8" w:rsidP="00780AF8">
                            <w:pPr>
                              <w:pStyle w:val="Ttulo"/>
                              <w:jc w:val="center"/>
                              <w:rPr>
                                <w:sz w:val="82"/>
                              </w:rPr>
                            </w:pPr>
                            <w:r>
                              <w:rPr>
                                <w:sz w:val="82"/>
                                <w:lang w:bidi="pt-BR"/>
                              </w:rPr>
                              <w:t>PROPOSTA C</w:t>
                            </w:r>
                            <w:r w:rsidRPr="00780AF8">
                              <w:rPr>
                                <w:sz w:val="82"/>
                                <w:lang w:bidi="pt-BR"/>
                              </w:rPr>
                              <w:t>omercial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E5A7FAE" w14:textId="77777777" w:rsidR="004B7E44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7071EB71" wp14:editId="5D623E5E">
                      <wp:extent cx="785611" cy="0"/>
                      <wp:effectExtent l="0" t="38100" r="52705" b="381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E06440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0E10183" w14:textId="77777777" w:rsidR="00780AF8" w:rsidRDefault="00780AF8" w:rsidP="004B7E44"/>
          <w:p w14:paraId="3303ED7C" w14:textId="77777777" w:rsidR="00780AF8" w:rsidRPr="00126D07" w:rsidRDefault="00780AF8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FF80C8" wp14:editId="10FC29F6">
                      <wp:simplePos x="0" y="0"/>
                      <wp:positionH relativeFrom="column">
                        <wp:posOffset>-44137</wp:posOffset>
                      </wp:positionH>
                      <wp:positionV relativeFrom="paragraph">
                        <wp:posOffset>63785</wp:posOffset>
                      </wp:positionV>
                      <wp:extent cx="5138420" cy="746760"/>
                      <wp:effectExtent l="0" t="0" r="0" b="0"/>
                      <wp:wrapNone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420" cy="746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B2DF89" w14:textId="77777777" w:rsidR="004B7E44" w:rsidRPr="004B7E44" w:rsidRDefault="008765EE" w:rsidP="004B7E44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Odoo Cloud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F80C8" id="Caixa de texto 3" o:spid="_x0000_s1027" type="#_x0000_t202" style="position:absolute;margin-left:-3.5pt;margin-top:5pt;width:404.6pt;height:5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" filled="f" stroked="f" strokeweight=".5pt">
                      <v:textbox>
                        <w:txbxContent>
                          <w:p w14:paraId="01B2DF89" w14:textId="77777777" w:rsidR="004B7E44" w:rsidRPr="004B7E44" w:rsidRDefault="008765EE" w:rsidP="004B7E44">
                            <w:pPr>
                              <w:pStyle w:val="Subttulo"/>
                            </w:pPr>
                            <w:r>
                              <w:rPr>
                                <w:lang w:bidi="pt-BR"/>
                              </w:rPr>
                              <w:t>Odoo Cloud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8BA814B" w14:textId="77777777" w:rsidR="004B7E44" w:rsidRPr="00126D07" w:rsidRDefault="004B7E44" w:rsidP="004B7E44"/>
        </w:tc>
      </w:tr>
      <w:tr w:rsidR="004B7E44" w:rsidRPr="00126D07" w14:paraId="6BDF8B8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C46EB9" w14:textId="77777777" w:rsidR="004B7E44" w:rsidRPr="00126D07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34E289C6" wp14:editId="71CC4EBD">
                      <wp:extent cx="2842054" cy="469557"/>
                      <wp:effectExtent l="0" t="0" r="0" b="6985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073CAA" w14:textId="77777777" w:rsidR="004B7E44" w:rsidRPr="004B7E44" w:rsidRDefault="00780AF8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CT Móveis e Eletro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E289C6" id="Caixa de tex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" filled="f" stroked="f" strokeweight=".5pt">
                      <v:textbox>
                        <w:txbxContent>
                          <w:p w14:paraId="2B073CAA" w14:textId="77777777" w:rsidR="004B7E44" w:rsidRPr="004B7E44" w:rsidRDefault="00780AF8" w:rsidP="004B7E44">
                            <w:pPr>
                              <w:pStyle w:val="Ttulo1"/>
                            </w:pPr>
                            <w:r>
                              <w:rPr>
                                <w:lang w:bidi="pt-BR"/>
                              </w:rPr>
                              <w:t>CT Móveis e Eletro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DD8A931" w14:textId="77777777" w:rsidR="004B7E44" w:rsidRPr="00126D07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45F59262" wp14:editId="78FD9ED4">
                      <wp:extent cx="2524259" cy="605155"/>
                      <wp:effectExtent l="0" t="0" r="0" b="4445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A9F5C9" w14:textId="77777777" w:rsidR="004B7E44" w:rsidRPr="004B7E44" w:rsidRDefault="004B7E44" w:rsidP="004B7E44">
                                  <w:r w:rsidRPr="004B7E44">
                                    <w:rPr>
                                      <w:lang w:bidi="pt-BR"/>
                                    </w:rPr>
                                    <w:t>Endereço</w:t>
                                  </w:r>
                                </w:p>
                                <w:p w14:paraId="3546DB83" w14:textId="77777777" w:rsidR="004B7E44" w:rsidRPr="004B7E44" w:rsidRDefault="004B7E44" w:rsidP="004B7E44">
                                  <w:r w:rsidRPr="004B7E44">
                                    <w:rPr>
                                      <w:lang w:bidi="pt-BR"/>
                                    </w:rPr>
                                    <w:t>Cidade, Estado, CEP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F59262" id="Caixa de tex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" filled="f" stroked="f" strokeweight=".5pt">
                      <v:textbox>
                        <w:txbxContent>
                          <w:p w14:paraId="0AA9F5C9" w14:textId="77777777" w:rsidR="004B7E44" w:rsidRPr="004B7E44" w:rsidRDefault="004B7E44" w:rsidP="004B7E44">
                            <w:r w:rsidRPr="004B7E44">
                              <w:rPr>
                                <w:lang w:bidi="pt-BR"/>
                              </w:rPr>
                              <w:t>Endereço</w:t>
                            </w:r>
                          </w:p>
                          <w:p w14:paraId="3546DB83" w14:textId="77777777" w:rsidR="004B7E44" w:rsidRPr="004B7E44" w:rsidRDefault="004B7E44" w:rsidP="004B7E44">
                            <w:r w:rsidRPr="004B7E44">
                              <w:rPr>
                                <w:lang w:bidi="pt-BR"/>
                              </w:rPr>
                              <w:t>Cidade, Estado, CEP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34C31411" wp14:editId="3AE59D21">
                      <wp:extent cx="2215166" cy="605155"/>
                      <wp:effectExtent l="0" t="0" r="0" b="4445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C4A0E4" w14:textId="77777777" w:rsidR="004B7E44" w:rsidRDefault="004B7E44" w:rsidP="004B7E44">
                                  <w:r>
                                    <w:rPr>
                                      <w:lang w:bidi="pt-BR"/>
                                    </w:rPr>
                                    <w:t>Telefone</w:t>
                                  </w:r>
                                </w:p>
                                <w:p w14:paraId="5C5D1AC6" w14:textId="77777777" w:rsidR="004B7E44" w:rsidRPr="004B7E44" w:rsidRDefault="004B7E44" w:rsidP="004B7E44">
                                  <w:r>
                                    <w:rPr>
                                      <w:lang w:bidi="pt-BR"/>
                                    </w:rP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C31411" id="Caixa de tex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" filled="f" stroked="f" strokeweight=".5pt">
                      <v:textbox>
                        <w:txbxContent>
                          <w:p w14:paraId="52C4A0E4" w14:textId="77777777" w:rsidR="004B7E44" w:rsidRDefault="004B7E44" w:rsidP="004B7E44">
                            <w:r>
                              <w:rPr>
                                <w:lang w:bidi="pt-BR"/>
                              </w:rPr>
                              <w:t>Telefone</w:t>
                            </w:r>
                          </w:p>
                          <w:p w14:paraId="5C5D1AC6" w14:textId="77777777" w:rsidR="004B7E44" w:rsidRPr="004B7E44" w:rsidRDefault="004B7E44" w:rsidP="004B7E44">
                            <w:r>
                              <w:rPr>
                                <w:lang w:bidi="pt-BR"/>
                              </w:rP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9F97663" w14:textId="77777777" w:rsidR="004B7E44" w:rsidRPr="00126D07" w:rsidRDefault="004B7E44" w:rsidP="004B7E44">
      <w:r w:rsidRPr="00126D07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15C9C35F" wp14:editId="7858D8D1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m 1" descr="detalhes dos prédios da cidade em preto e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82CACE" wp14:editId="4BAB047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DD1AD" id="Retângulo 2" o:spid="_x0000_s1026" alt="Retângulo colorid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" fillcolor="#a4063e [3204]" stroked="f" strokeweight="2pt">
                <w10:wrap anchory="page"/>
              </v:rect>
            </w:pict>
          </mc:Fallback>
        </mc:AlternateContent>
      </w:r>
    </w:p>
    <w:p w14:paraId="723FAFF8" w14:textId="77777777" w:rsidR="004B7E44" w:rsidRPr="00126D07" w:rsidRDefault="00FD1D52">
      <w:pPr>
        <w:spacing w:after="200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AD856CC" wp14:editId="5886C812">
                <wp:simplePos x="0" y="0"/>
                <wp:positionH relativeFrom="margin">
                  <wp:align>left</wp:align>
                </wp:positionH>
                <wp:positionV relativeFrom="paragraph">
                  <wp:posOffset>9178593</wp:posOffset>
                </wp:positionV>
                <wp:extent cx="323405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FC91" w14:textId="77777777" w:rsidR="00780AF8" w:rsidRPr="00780AF8" w:rsidRDefault="00780AF8">
                            <w:pPr>
                              <w:rPr>
                                <w:sz w:val="32"/>
                              </w:rPr>
                            </w:pPr>
                            <w:r w:rsidRPr="00780AF8">
                              <w:rPr>
                                <w:b/>
                                <w:sz w:val="32"/>
                              </w:rPr>
                              <w:t>I</w:t>
                            </w:r>
                            <w:r w:rsidRPr="00780AF8">
                              <w:rPr>
                                <w:sz w:val="32"/>
                              </w:rPr>
                              <w:t xml:space="preserve">ntuitive </w:t>
                            </w:r>
                            <w:r w:rsidRPr="00780AF8">
                              <w:rPr>
                                <w:b/>
                                <w:sz w:val="32"/>
                              </w:rPr>
                              <w:t>C</w:t>
                            </w:r>
                            <w:r w:rsidRPr="00780AF8">
                              <w:rPr>
                                <w:sz w:val="32"/>
                              </w:rPr>
                              <w:t xml:space="preserve">loud </w:t>
                            </w:r>
                            <w:r w:rsidRPr="00780AF8">
                              <w:rPr>
                                <w:b/>
                                <w:sz w:val="32"/>
                              </w:rPr>
                              <w:t>C</w:t>
                            </w:r>
                            <w:r w:rsidRPr="00780AF8">
                              <w:rPr>
                                <w:sz w:val="32"/>
                              </w:rPr>
                              <w:t>omputing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856CC" id="Caixa de Texto 2" o:spid="_x0000_s1031" type="#_x0000_t202" style="position:absolute;margin-left:0;margin-top:722.7pt;width:254.65pt;height:110.6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" filled="f" stroked="f">
                <v:textbox style="mso-fit-shape-to-text:t">
                  <w:txbxContent>
                    <w:p w14:paraId="754EFC91" w14:textId="77777777" w:rsidR="00780AF8" w:rsidRPr="00780AF8" w:rsidRDefault="00780AF8">
                      <w:pPr>
                        <w:rPr>
                          <w:sz w:val="32"/>
                        </w:rPr>
                      </w:pPr>
                      <w:r w:rsidRPr="00780AF8">
                        <w:rPr>
                          <w:b/>
                          <w:sz w:val="32"/>
                        </w:rPr>
                        <w:t>I</w:t>
                      </w:r>
                      <w:r w:rsidRPr="00780AF8">
                        <w:rPr>
                          <w:sz w:val="32"/>
                        </w:rPr>
                        <w:t xml:space="preserve">ntuitive </w:t>
                      </w:r>
                      <w:r w:rsidRPr="00780AF8">
                        <w:rPr>
                          <w:b/>
                          <w:sz w:val="32"/>
                        </w:rPr>
                        <w:t>C</w:t>
                      </w:r>
                      <w:r w:rsidRPr="00780AF8">
                        <w:rPr>
                          <w:sz w:val="32"/>
                        </w:rPr>
                        <w:t xml:space="preserve">loud </w:t>
                      </w:r>
                      <w:r w:rsidRPr="00780AF8">
                        <w:rPr>
                          <w:b/>
                          <w:sz w:val="32"/>
                        </w:rPr>
                        <w:t>C</w:t>
                      </w:r>
                      <w:r w:rsidRPr="00780AF8">
                        <w:rPr>
                          <w:sz w:val="32"/>
                        </w:rPr>
                        <w:t>omputing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5B62D09" wp14:editId="78EA8B95">
            <wp:simplePos x="0" y="0"/>
            <wp:positionH relativeFrom="margin">
              <wp:align>left</wp:align>
            </wp:positionH>
            <wp:positionV relativeFrom="paragraph">
              <wp:posOffset>8218189</wp:posOffset>
            </wp:positionV>
            <wp:extent cx="1569085" cy="929005"/>
            <wp:effectExtent l="0" t="0" r="0" b="444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8F9C0BF" wp14:editId="006455B4">
            <wp:simplePos x="0" y="0"/>
            <wp:positionH relativeFrom="margin">
              <wp:align>right</wp:align>
            </wp:positionH>
            <wp:positionV relativeFrom="paragraph">
              <wp:posOffset>8342738</wp:posOffset>
            </wp:positionV>
            <wp:extent cx="1569493" cy="882819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azon-Web-Services-AWS-Emble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493" cy="88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126D07">
        <w:rPr>
          <w:lang w:bidi="pt-BR"/>
        </w:rPr>
        <w:br w:type="page"/>
      </w:r>
    </w:p>
    <w:p w14:paraId="104EAE9D" w14:textId="77777777" w:rsidR="004B7E44" w:rsidRPr="00FE7770" w:rsidRDefault="008765EE" w:rsidP="004B7E44">
      <w:pPr>
        <w:pStyle w:val="Ttulo2"/>
        <w:spacing w:after="500"/>
        <w:rPr>
          <w:rFonts w:ascii="Arial" w:hAnsi="Arial" w:cs="Arial"/>
        </w:rPr>
      </w:pPr>
      <w:r w:rsidRPr="00FE7770">
        <w:rPr>
          <w:rFonts w:ascii="Arial" w:hAnsi="Arial" w:cs="Arial"/>
        </w:rPr>
        <w:lastRenderedPageBreak/>
        <w:t>Proposta Comercial</w:t>
      </w:r>
    </w:p>
    <w:p w14:paraId="358D77B4" w14:textId="77777777" w:rsidR="004B7E44" w:rsidRPr="009B480E" w:rsidRDefault="008765EE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9B480E">
        <w:rPr>
          <w:rFonts w:ascii="Arial" w:hAnsi="Arial" w:cs="Arial"/>
          <w:b/>
          <w:i w:val="0"/>
          <w:sz w:val="36"/>
        </w:rPr>
        <w:t>Levantamento de requisitos</w:t>
      </w:r>
    </w:p>
    <w:p w14:paraId="0F3616DA" w14:textId="77777777" w:rsidR="004B7E44" w:rsidRPr="00126D07" w:rsidRDefault="004B7E44" w:rsidP="004B7E44">
      <w:pPr>
        <w:rPr>
          <w:rFonts w:eastAsia="Times New Roman"/>
        </w:rPr>
      </w:pPr>
    </w:p>
    <w:p w14:paraId="2917503C" w14:textId="77777777" w:rsidR="004B7E44" w:rsidRPr="00FE7770" w:rsidRDefault="00FE7770" w:rsidP="00FE7770">
      <w:pPr>
        <w:spacing w:line="360" w:lineRule="auto"/>
        <w:rPr>
          <w:rFonts w:ascii="Arial" w:hAnsi="Arial" w:cs="Arial"/>
          <w:color w:val="auto"/>
        </w:rPr>
      </w:pPr>
      <w:r w:rsidRPr="00FE7770">
        <w:rPr>
          <w:rFonts w:ascii="Arial" w:hAnsi="Arial" w:cs="Arial"/>
          <w:color w:val="auto"/>
        </w:rPr>
        <w:t xml:space="preserve">Atualmente a empresa possui 2 servidores. 1) aplicação ERP Odoo. 2) banco de dados PostgreSQL, onde todas as 30 lojas </w:t>
      </w:r>
      <w:r w:rsidR="00273F4F">
        <w:rPr>
          <w:rFonts w:ascii="Arial" w:hAnsi="Arial" w:cs="Arial"/>
          <w:color w:val="auto"/>
        </w:rPr>
        <w:t xml:space="preserve">com seus 600 colaboradores </w:t>
      </w:r>
      <w:r w:rsidRPr="00FE7770">
        <w:rPr>
          <w:rFonts w:ascii="Arial" w:hAnsi="Arial" w:cs="Arial"/>
          <w:color w:val="auto"/>
        </w:rPr>
        <w:t xml:space="preserve">acessam a aplicação </w:t>
      </w:r>
      <w:r w:rsidR="00273F4F">
        <w:rPr>
          <w:rFonts w:ascii="Arial" w:hAnsi="Arial" w:cs="Arial"/>
          <w:color w:val="auto"/>
        </w:rPr>
        <w:t>via VPS.</w:t>
      </w:r>
    </w:p>
    <w:p w14:paraId="7E6DD99F" w14:textId="77777777" w:rsidR="00FE7770" w:rsidRPr="00FE7770" w:rsidRDefault="00273F4F" w:rsidP="00FE777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color w:val="auto"/>
        </w:rPr>
        <w:t>Server da</w:t>
      </w:r>
      <w:r w:rsidR="00FE7770" w:rsidRPr="00FE7770">
        <w:rPr>
          <w:rFonts w:ascii="Arial" w:hAnsi="Arial" w:cs="Arial"/>
          <w:color w:val="auto"/>
        </w:rPr>
        <w:t xml:space="preserve"> aplicação: VM 16 vCPUs, 32Gb de Ram, 400GB armazenamento.</w:t>
      </w:r>
    </w:p>
    <w:p w14:paraId="5742A212" w14:textId="77777777" w:rsidR="00FE7770" w:rsidRPr="00FE7770" w:rsidRDefault="00273F4F" w:rsidP="00FE777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color w:val="auto"/>
        </w:rPr>
        <w:t>Server</w:t>
      </w:r>
      <w:r w:rsidR="00FE7770" w:rsidRPr="00FE7770">
        <w:rPr>
          <w:rFonts w:ascii="Arial" w:hAnsi="Arial" w:cs="Arial"/>
          <w:color w:val="auto"/>
        </w:rPr>
        <w:t xml:space="preserve"> do DB: VM 16 vCPUs, 32Gb de Ram, 500GB armazenamento.</w:t>
      </w:r>
    </w:p>
    <w:p w14:paraId="32506960" w14:textId="77777777" w:rsidR="004B7E44" w:rsidRDefault="004B7E44" w:rsidP="004B7E44">
      <w:pPr>
        <w:pStyle w:val="Ttulo3"/>
        <w:rPr>
          <w:rFonts w:eastAsiaTheme="minorHAnsi"/>
          <w:b/>
          <w:i w:val="0"/>
          <w:sz w:val="44"/>
        </w:rPr>
      </w:pPr>
    </w:p>
    <w:p w14:paraId="51E763BC" w14:textId="77777777" w:rsidR="00273F4F" w:rsidRPr="00273F4F" w:rsidRDefault="00273F4F" w:rsidP="004B7E44">
      <w:pPr>
        <w:pStyle w:val="Ttulo3"/>
        <w:rPr>
          <w:rFonts w:ascii="Arial" w:hAnsi="Arial" w:cs="Arial"/>
          <w:b/>
          <w:i w:val="0"/>
          <w:sz w:val="44"/>
        </w:rPr>
      </w:pPr>
      <w:r w:rsidRPr="009B480E">
        <w:rPr>
          <w:rFonts w:ascii="Arial" w:hAnsi="Arial" w:cs="Arial"/>
          <w:b/>
          <w:i w:val="0"/>
          <w:sz w:val="36"/>
        </w:rPr>
        <w:t>Problema</w:t>
      </w:r>
    </w:p>
    <w:p w14:paraId="34EA17A9" w14:textId="77777777" w:rsidR="00A85AB3" w:rsidRDefault="00A85AB3" w:rsidP="004B7E44">
      <w:pPr>
        <w:pStyle w:val="Ttulo3"/>
        <w:rPr>
          <w:rFonts w:ascii="Arial" w:hAnsi="Arial" w:cs="Arial"/>
          <w:i w:val="0"/>
          <w:sz w:val="28"/>
        </w:rPr>
      </w:pPr>
    </w:p>
    <w:p w14:paraId="139A8B9C" w14:textId="77777777" w:rsidR="009B480E" w:rsidRDefault="009B480E" w:rsidP="00E32C99">
      <w:pPr>
        <w:pStyle w:val="Ttulo3"/>
        <w:numPr>
          <w:ilvl w:val="0"/>
          <w:numId w:val="2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A empresa possui problema com disponibilidade do serviço, pois o datacenter sofre com quedas de energia.</w:t>
      </w:r>
    </w:p>
    <w:p w14:paraId="2AEA91A7" w14:textId="77777777" w:rsidR="00FE3F0D" w:rsidRPr="009B480E" w:rsidRDefault="009B480E" w:rsidP="00E32C99">
      <w:pPr>
        <w:pStyle w:val="Ttulo3"/>
        <w:numPr>
          <w:ilvl w:val="0"/>
          <w:numId w:val="2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Falta c</w:t>
      </w:r>
      <w:r w:rsidR="00A85AB3" w:rsidRPr="009B480E">
        <w:rPr>
          <w:rFonts w:ascii="Arial" w:hAnsi="Arial" w:cs="Arial"/>
          <w:i w:val="0"/>
          <w:sz w:val="28"/>
        </w:rPr>
        <w:t>apa</w:t>
      </w:r>
      <w:r>
        <w:rPr>
          <w:rFonts w:ascii="Arial" w:hAnsi="Arial" w:cs="Arial"/>
          <w:i w:val="0"/>
          <w:sz w:val="28"/>
        </w:rPr>
        <w:t>cidade de armazenamento para a aplicação.</w:t>
      </w:r>
    </w:p>
    <w:p w14:paraId="03E26D11" w14:textId="77777777"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14:paraId="207EDDE6" w14:textId="77777777"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14:paraId="3E13874A" w14:textId="77777777" w:rsidR="00FE3F0D" w:rsidRPr="009B480E" w:rsidRDefault="00FE3F0D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9B480E">
        <w:rPr>
          <w:rFonts w:ascii="Arial" w:hAnsi="Arial" w:cs="Arial"/>
          <w:b/>
          <w:i w:val="0"/>
          <w:sz w:val="36"/>
        </w:rPr>
        <w:t>Solução</w:t>
      </w:r>
      <w:r w:rsidR="009B480E">
        <w:rPr>
          <w:rFonts w:ascii="Arial" w:hAnsi="Arial" w:cs="Arial"/>
          <w:b/>
          <w:i w:val="0"/>
          <w:sz w:val="36"/>
        </w:rPr>
        <w:t xml:space="preserve"> proposta</w:t>
      </w:r>
      <w:r w:rsidR="00F641AE">
        <w:rPr>
          <w:rFonts w:ascii="Arial" w:hAnsi="Arial" w:cs="Arial"/>
          <w:b/>
          <w:i w:val="0"/>
          <w:sz w:val="36"/>
        </w:rPr>
        <w:t xml:space="preserve"> (características) </w:t>
      </w:r>
    </w:p>
    <w:p w14:paraId="0E39E758" w14:textId="77777777"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14:paraId="5E6CDD0E" w14:textId="77777777" w:rsidR="00A346DE" w:rsidRDefault="00A346DE" w:rsidP="00A346DE">
      <w:pPr>
        <w:pStyle w:val="Ttulo3"/>
        <w:numPr>
          <w:ilvl w:val="0"/>
          <w:numId w:val="3"/>
        </w:numPr>
        <w:spacing w:line="360" w:lineRule="auto"/>
        <w:rPr>
          <w:rFonts w:ascii="Arial" w:hAnsi="Arial" w:cs="Arial"/>
          <w:i w:val="0"/>
          <w:sz w:val="28"/>
        </w:rPr>
      </w:pPr>
      <w:r w:rsidRPr="00A346DE">
        <w:rPr>
          <w:rFonts w:ascii="Arial" w:hAnsi="Arial" w:cs="Arial"/>
          <w:i w:val="0"/>
          <w:sz w:val="28"/>
        </w:rPr>
        <w:t xml:space="preserve">Soluções </w:t>
      </w:r>
      <w:r>
        <w:rPr>
          <w:rFonts w:ascii="Arial" w:hAnsi="Arial" w:cs="Arial"/>
          <w:i w:val="0"/>
          <w:sz w:val="28"/>
        </w:rPr>
        <w:t>e serviços em Cloud AWS.</w:t>
      </w:r>
    </w:p>
    <w:p w14:paraId="116943DF" w14:textId="77777777" w:rsidR="009B480E" w:rsidRDefault="00FE3F0D" w:rsidP="00E32C99">
      <w:pPr>
        <w:pStyle w:val="Ttulo3"/>
        <w:numPr>
          <w:ilvl w:val="0"/>
          <w:numId w:val="3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Aplicação</w:t>
      </w:r>
      <w:r w:rsidR="00E32C99">
        <w:rPr>
          <w:rFonts w:ascii="Arial" w:hAnsi="Arial" w:cs="Arial"/>
          <w:i w:val="0"/>
          <w:sz w:val="28"/>
        </w:rPr>
        <w:t xml:space="preserve"> Odoo e </w:t>
      </w:r>
      <w:r w:rsidR="00A346DE">
        <w:rPr>
          <w:rFonts w:ascii="Arial" w:hAnsi="Arial" w:cs="Arial"/>
          <w:i w:val="0"/>
          <w:sz w:val="28"/>
        </w:rPr>
        <w:t>DB relacional</w:t>
      </w:r>
      <w:r>
        <w:rPr>
          <w:rFonts w:ascii="Arial" w:hAnsi="Arial" w:cs="Arial"/>
          <w:i w:val="0"/>
          <w:sz w:val="28"/>
        </w:rPr>
        <w:t xml:space="preserve"> em alta </w:t>
      </w:r>
      <w:r w:rsidR="00A85AB3">
        <w:rPr>
          <w:rFonts w:ascii="Arial" w:hAnsi="Arial" w:cs="Arial"/>
          <w:i w:val="0"/>
          <w:sz w:val="28"/>
        </w:rPr>
        <w:t xml:space="preserve">disponibilidade </w:t>
      </w:r>
      <w:r w:rsidR="00A346DE">
        <w:rPr>
          <w:rFonts w:ascii="Arial" w:hAnsi="Arial" w:cs="Arial"/>
          <w:i w:val="0"/>
          <w:sz w:val="28"/>
        </w:rPr>
        <w:t>(</w:t>
      </w:r>
      <w:r w:rsidR="00A85AB3">
        <w:rPr>
          <w:rFonts w:ascii="Arial" w:hAnsi="Arial" w:cs="Arial"/>
          <w:i w:val="0"/>
          <w:sz w:val="28"/>
        </w:rPr>
        <w:t>99,99%</w:t>
      </w:r>
      <w:r w:rsidR="009B480E">
        <w:rPr>
          <w:rFonts w:ascii="Arial" w:hAnsi="Arial" w:cs="Arial"/>
          <w:i w:val="0"/>
          <w:sz w:val="28"/>
        </w:rPr>
        <w:t xml:space="preserve"> - </w:t>
      </w:r>
      <w:r w:rsidR="00A85AB3">
        <w:rPr>
          <w:rFonts w:ascii="Arial" w:hAnsi="Arial" w:cs="Arial"/>
          <w:i w:val="0"/>
          <w:sz w:val="28"/>
        </w:rPr>
        <w:t>fulltime</w:t>
      </w:r>
      <w:r w:rsidR="00A346DE">
        <w:rPr>
          <w:rFonts w:ascii="Arial" w:hAnsi="Arial" w:cs="Arial"/>
          <w:i w:val="0"/>
          <w:sz w:val="28"/>
        </w:rPr>
        <w:t>)</w:t>
      </w:r>
      <w:r w:rsidR="00A85AB3">
        <w:rPr>
          <w:rFonts w:ascii="Arial" w:hAnsi="Arial" w:cs="Arial"/>
          <w:i w:val="0"/>
          <w:sz w:val="28"/>
        </w:rPr>
        <w:t>.</w:t>
      </w:r>
    </w:p>
    <w:p w14:paraId="0E5D7710" w14:textId="77777777" w:rsidR="0038413A" w:rsidRDefault="0038413A" w:rsidP="00E32C99">
      <w:pPr>
        <w:pStyle w:val="Ttulo3"/>
        <w:numPr>
          <w:ilvl w:val="0"/>
          <w:numId w:val="3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Criação e estruturação instância</w:t>
      </w:r>
      <w:r w:rsidR="00A85AB3" w:rsidRPr="009B480E">
        <w:rPr>
          <w:rFonts w:ascii="Arial" w:hAnsi="Arial" w:cs="Arial"/>
          <w:i w:val="0"/>
          <w:sz w:val="28"/>
        </w:rPr>
        <w:t xml:space="preserve"> </w:t>
      </w:r>
      <w:r>
        <w:rPr>
          <w:rFonts w:ascii="Arial" w:hAnsi="Arial" w:cs="Arial"/>
          <w:i w:val="0"/>
          <w:sz w:val="28"/>
        </w:rPr>
        <w:t xml:space="preserve">–  </w:t>
      </w:r>
      <w:r w:rsidR="00E32C99">
        <w:rPr>
          <w:rFonts w:ascii="Arial" w:hAnsi="Arial" w:cs="Arial"/>
          <w:i w:val="0"/>
          <w:sz w:val="28"/>
        </w:rPr>
        <w:t>ERP</w:t>
      </w:r>
      <w:r>
        <w:rPr>
          <w:rFonts w:ascii="Arial" w:hAnsi="Arial" w:cs="Arial"/>
          <w:i w:val="0"/>
          <w:sz w:val="28"/>
        </w:rPr>
        <w:t xml:space="preserve"> (Odoo vers. 15)</w:t>
      </w:r>
    </w:p>
    <w:p w14:paraId="32AD6B5E" w14:textId="77777777" w:rsidR="00A85AB3" w:rsidRDefault="0038413A" w:rsidP="00E32C99">
      <w:pPr>
        <w:pStyle w:val="Ttulo3"/>
        <w:numPr>
          <w:ilvl w:val="0"/>
          <w:numId w:val="3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 xml:space="preserve">Criação da instância para o </w:t>
      </w:r>
      <w:r w:rsidR="00E32C99">
        <w:rPr>
          <w:rFonts w:ascii="Arial" w:hAnsi="Arial" w:cs="Arial"/>
          <w:i w:val="0"/>
          <w:sz w:val="28"/>
        </w:rPr>
        <w:t>DB</w:t>
      </w:r>
      <w:r>
        <w:rPr>
          <w:rFonts w:ascii="Arial" w:hAnsi="Arial" w:cs="Arial"/>
          <w:i w:val="0"/>
          <w:sz w:val="28"/>
        </w:rPr>
        <w:t xml:space="preserve"> (PostgreSQL)</w:t>
      </w:r>
    </w:p>
    <w:p w14:paraId="41FCC4B9" w14:textId="77777777" w:rsidR="009B480E" w:rsidRDefault="00A346DE" w:rsidP="00E32C99">
      <w:pPr>
        <w:pStyle w:val="Ttulo3"/>
        <w:numPr>
          <w:ilvl w:val="0"/>
          <w:numId w:val="3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 xml:space="preserve">Balanceamento de carga de acesso das </w:t>
      </w:r>
      <w:r w:rsidR="0038413A">
        <w:rPr>
          <w:rFonts w:ascii="Arial" w:hAnsi="Arial" w:cs="Arial"/>
          <w:i w:val="0"/>
          <w:sz w:val="28"/>
        </w:rPr>
        <w:t>30 lojas (sendo 5 lojas em shopping)</w:t>
      </w:r>
    </w:p>
    <w:p w14:paraId="1913C34D" w14:textId="77777777" w:rsidR="00F641AE" w:rsidRDefault="00F641AE" w:rsidP="00E32C99">
      <w:pPr>
        <w:pStyle w:val="Ttulo3"/>
        <w:numPr>
          <w:ilvl w:val="0"/>
          <w:numId w:val="3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Fácil gerenciamento d</w:t>
      </w:r>
      <w:r w:rsidR="00A346DE">
        <w:rPr>
          <w:rFonts w:ascii="Arial" w:hAnsi="Arial" w:cs="Arial"/>
          <w:i w:val="0"/>
          <w:sz w:val="28"/>
        </w:rPr>
        <w:t>os</w:t>
      </w:r>
      <w:r>
        <w:rPr>
          <w:rFonts w:ascii="Arial" w:hAnsi="Arial" w:cs="Arial"/>
          <w:i w:val="0"/>
          <w:sz w:val="28"/>
        </w:rPr>
        <w:t xml:space="preserve"> serviços: </w:t>
      </w:r>
      <w:r w:rsidR="00A346DE">
        <w:rPr>
          <w:rFonts w:ascii="Arial" w:hAnsi="Arial" w:cs="Arial"/>
          <w:i w:val="0"/>
          <w:sz w:val="28"/>
        </w:rPr>
        <w:t xml:space="preserve">VPCs, </w:t>
      </w:r>
      <w:r>
        <w:rPr>
          <w:rFonts w:ascii="Arial" w:hAnsi="Arial" w:cs="Arial"/>
          <w:i w:val="0"/>
          <w:sz w:val="28"/>
        </w:rPr>
        <w:t>VLan, firewall, snapshots, monitoramento em tempo real.</w:t>
      </w:r>
    </w:p>
    <w:p w14:paraId="26382F80" w14:textId="77777777" w:rsidR="009D19BC" w:rsidRDefault="009D19BC" w:rsidP="004B7E44">
      <w:pPr>
        <w:pStyle w:val="Ttulo3"/>
        <w:rPr>
          <w:rFonts w:ascii="Arial" w:hAnsi="Arial" w:cs="Arial"/>
          <w:i w:val="0"/>
          <w:sz w:val="28"/>
        </w:rPr>
      </w:pPr>
    </w:p>
    <w:p w14:paraId="548302C3" w14:textId="77777777"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14:paraId="410DD4B2" w14:textId="77777777" w:rsidR="00A346DE" w:rsidRDefault="00A346DE" w:rsidP="004B7E44">
      <w:pPr>
        <w:pStyle w:val="Ttulo3"/>
        <w:rPr>
          <w:rFonts w:ascii="Arial" w:hAnsi="Arial" w:cs="Arial"/>
          <w:i w:val="0"/>
          <w:sz w:val="28"/>
        </w:rPr>
      </w:pPr>
    </w:p>
    <w:p w14:paraId="4AA5930B" w14:textId="77777777" w:rsidR="00A346DE" w:rsidRDefault="00A346DE" w:rsidP="004B7E44">
      <w:pPr>
        <w:pStyle w:val="Ttulo3"/>
        <w:rPr>
          <w:rFonts w:ascii="Arial" w:hAnsi="Arial" w:cs="Arial"/>
          <w:i w:val="0"/>
          <w:sz w:val="28"/>
        </w:rPr>
      </w:pPr>
    </w:p>
    <w:p w14:paraId="4D06F9CB" w14:textId="77777777" w:rsidR="00FE3F0D" w:rsidRPr="00F641AE" w:rsidRDefault="00F641AE" w:rsidP="004B7E44">
      <w:pPr>
        <w:pStyle w:val="Ttulo3"/>
        <w:rPr>
          <w:rFonts w:ascii="Arial" w:hAnsi="Arial" w:cs="Arial"/>
          <w:b/>
          <w:i w:val="0"/>
          <w:sz w:val="36"/>
        </w:rPr>
      </w:pPr>
      <w:r>
        <w:rPr>
          <w:rFonts w:ascii="Arial" w:hAnsi="Arial" w:cs="Arial"/>
          <w:b/>
          <w:i w:val="0"/>
          <w:sz w:val="36"/>
        </w:rPr>
        <w:lastRenderedPageBreak/>
        <w:t>Principais benefícios</w:t>
      </w:r>
    </w:p>
    <w:p w14:paraId="1FA9B0B2" w14:textId="77777777" w:rsidR="00F641AE" w:rsidRDefault="00F641AE" w:rsidP="004B7E44">
      <w:pPr>
        <w:pStyle w:val="Ttulo3"/>
        <w:rPr>
          <w:rFonts w:ascii="Arial" w:hAnsi="Arial" w:cs="Arial"/>
          <w:i w:val="0"/>
          <w:sz w:val="28"/>
        </w:rPr>
      </w:pPr>
    </w:p>
    <w:p w14:paraId="4BEC6F3C" w14:textId="77777777" w:rsidR="00F641AE" w:rsidRDefault="00F641AE" w:rsidP="00E32C99">
      <w:pPr>
        <w:pStyle w:val="Ttulo3"/>
        <w:numPr>
          <w:ilvl w:val="0"/>
          <w:numId w:val="4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Segurança: dados isolados em rede</w:t>
      </w:r>
      <w:r w:rsidR="00C02F12">
        <w:rPr>
          <w:rFonts w:ascii="Arial" w:hAnsi="Arial" w:cs="Arial"/>
          <w:i w:val="0"/>
          <w:sz w:val="28"/>
        </w:rPr>
        <w:t>s</w:t>
      </w:r>
      <w:r>
        <w:rPr>
          <w:rFonts w:ascii="Arial" w:hAnsi="Arial" w:cs="Arial"/>
          <w:i w:val="0"/>
          <w:sz w:val="28"/>
        </w:rPr>
        <w:t xml:space="preserve"> priv</w:t>
      </w:r>
      <w:r w:rsidR="00A346DE">
        <w:rPr>
          <w:rFonts w:ascii="Arial" w:hAnsi="Arial" w:cs="Arial"/>
          <w:i w:val="0"/>
          <w:sz w:val="28"/>
        </w:rPr>
        <w:t>ada</w:t>
      </w:r>
      <w:r w:rsidR="00C02F12">
        <w:rPr>
          <w:rFonts w:ascii="Arial" w:hAnsi="Arial" w:cs="Arial"/>
          <w:i w:val="0"/>
          <w:sz w:val="28"/>
        </w:rPr>
        <w:t>s</w:t>
      </w:r>
      <w:r w:rsidR="00A346DE">
        <w:rPr>
          <w:rFonts w:ascii="Arial" w:hAnsi="Arial" w:cs="Arial"/>
          <w:i w:val="0"/>
          <w:sz w:val="28"/>
        </w:rPr>
        <w:t xml:space="preserve"> seguindo </w:t>
      </w:r>
      <w:r w:rsidR="00C02F12">
        <w:rPr>
          <w:rFonts w:ascii="Arial" w:hAnsi="Arial" w:cs="Arial"/>
          <w:i w:val="0"/>
          <w:sz w:val="28"/>
        </w:rPr>
        <w:t xml:space="preserve">a </w:t>
      </w:r>
      <w:r w:rsidR="00A346DE">
        <w:rPr>
          <w:rFonts w:ascii="Arial" w:hAnsi="Arial" w:cs="Arial"/>
          <w:i w:val="0"/>
          <w:sz w:val="28"/>
        </w:rPr>
        <w:t xml:space="preserve">política de acesso da aplicação </w:t>
      </w:r>
      <w:r>
        <w:rPr>
          <w:rFonts w:ascii="Arial" w:hAnsi="Arial" w:cs="Arial"/>
          <w:i w:val="0"/>
          <w:sz w:val="28"/>
        </w:rPr>
        <w:t>(senha forte).</w:t>
      </w:r>
    </w:p>
    <w:p w14:paraId="48743114" w14:textId="77777777" w:rsidR="00F641AE" w:rsidRDefault="00F641AE" w:rsidP="00E32C99">
      <w:pPr>
        <w:pStyle w:val="Ttulo3"/>
        <w:numPr>
          <w:ilvl w:val="0"/>
          <w:numId w:val="4"/>
        </w:numPr>
        <w:spacing w:line="360" w:lineRule="auto"/>
        <w:rPr>
          <w:rFonts w:ascii="Arial" w:hAnsi="Arial" w:cs="Arial"/>
          <w:i w:val="0"/>
          <w:sz w:val="28"/>
        </w:rPr>
      </w:pPr>
      <w:r w:rsidRPr="00F641AE">
        <w:rPr>
          <w:rFonts w:ascii="Arial" w:hAnsi="Arial" w:cs="Arial"/>
          <w:i w:val="0"/>
          <w:sz w:val="28"/>
        </w:rPr>
        <w:t xml:space="preserve">Elasticidade: a estrutura permite acompanhar o crescimento </w:t>
      </w:r>
      <w:r w:rsidR="00A346DE">
        <w:rPr>
          <w:rFonts w:ascii="Arial" w:hAnsi="Arial" w:cs="Arial"/>
          <w:i w:val="0"/>
          <w:sz w:val="28"/>
        </w:rPr>
        <w:t>repentino e</w:t>
      </w:r>
      <w:r w:rsidR="00C02F12">
        <w:rPr>
          <w:rFonts w:ascii="Arial" w:hAnsi="Arial" w:cs="Arial"/>
          <w:i w:val="0"/>
          <w:sz w:val="28"/>
        </w:rPr>
        <w:t xml:space="preserve"> </w:t>
      </w:r>
      <w:r w:rsidRPr="00F641AE">
        <w:rPr>
          <w:rFonts w:ascii="Arial" w:hAnsi="Arial" w:cs="Arial"/>
          <w:i w:val="0"/>
          <w:sz w:val="28"/>
        </w:rPr>
        <w:t xml:space="preserve">a evolução </w:t>
      </w:r>
      <w:r w:rsidR="00A346DE">
        <w:rPr>
          <w:rFonts w:ascii="Arial" w:hAnsi="Arial" w:cs="Arial"/>
          <w:i w:val="0"/>
          <w:sz w:val="28"/>
        </w:rPr>
        <w:t xml:space="preserve">natural </w:t>
      </w:r>
      <w:r w:rsidRPr="00F641AE">
        <w:rPr>
          <w:rFonts w:ascii="Arial" w:hAnsi="Arial" w:cs="Arial"/>
          <w:i w:val="0"/>
          <w:sz w:val="28"/>
        </w:rPr>
        <w:t>da empresa</w:t>
      </w:r>
      <w:r>
        <w:rPr>
          <w:rFonts w:ascii="Arial" w:hAnsi="Arial" w:cs="Arial"/>
          <w:i w:val="0"/>
          <w:sz w:val="28"/>
        </w:rPr>
        <w:t>.</w:t>
      </w:r>
    </w:p>
    <w:p w14:paraId="2C8BB5C4" w14:textId="77777777" w:rsidR="00F641AE" w:rsidRPr="00F641AE" w:rsidRDefault="00F641AE" w:rsidP="00A346DE">
      <w:pPr>
        <w:pStyle w:val="Ttulo3"/>
        <w:numPr>
          <w:ilvl w:val="0"/>
          <w:numId w:val="4"/>
        </w:numPr>
        <w:spacing w:line="360" w:lineRule="auto"/>
        <w:rPr>
          <w:rFonts w:ascii="Arial" w:hAnsi="Arial" w:cs="Arial"/>
          <w:i w:val="0"/>
          <w:sz w:val="28"/>
        </w:rPr>
      </w:pPr>
      <w:r w:rsidRPr="00F641AE">
        <w:rPr>
          <w:rFonts w:ascii="Arial" w:hAnsi="Arial" w:cs="Arial"/>
          <w:i w:val="0"/>
          <w:sz w:val="28"/>
        </w:rPr>
        <w:t xml:space="preserve">Alta disponibilidade: </w:t>
      </w:r>
      <w:r w:rsidR="00C02F12">
        <w:rPr>
          <w:rFonts w:ascii="Arial" w:hAnsi="Arial" w:cs="Arial"/>
          <w:i w:val="0"/>
          <w:sz w:val="28"/>
        </w:rPr>
        <w:t>aplicação fulltime (99,99%) e gerenciamento</w:t>
      </w:r>
      <w:r>
        <w:rPr>
          <w:rFonts w:ascii="Arial" w:hAnsi="Arial" w:cs="Arial"/>
          <w:i w:val="0"/>
          <w:sz w:val="28"/>
        </w:rPr>
        <w:t xml:space="preserve"> </w:t>
      </w:r>
      <w:r w:rsidR="00C02F12">
        <w:rPr>
          <w:rFonts w:ascii="Arial" w:hAnsi="Arial" w:cs="Arial"/>
          <w:i w:val="0"/>
          <w:sz w:val="28"/>
        </w:rPr>
        <w:t xml:space="preserve">automático para </w:t>
      </w:r>
      <w:r>
        <w:rPr>
          <w:rFonts w:ascii="Arial" w:hAnsi="Arial" w:cs="Arial"/>
          <w:i w:val="0"/>
          <w:sz w:val="28"/>
        </w:rPr>
        <w:t xml:space="preserve">a </w:t>
      </w:r>
      <w:r w:rsidRPr="00F641AE">
        <w:rPr>
          <w:rFonts w:ascii="Arial" w:hAnsi="Arial" w:cs="Arial"/>
          <w:i w:val="0"/>
          <w:sz w:val="28"/>
        </w:rPr>
        <w:t xml:space="preserve">alta demanda de acessos </w:t>
      </w:r>
      <w:r w:rsidR="00A346DE">
        <w:rPr>
          <w:rFonts w:ascii="Arial" w:hAnsi="Arial" w:cs="Arial"/>
          <w:i w:val="0"/>
          <w:sz w:val="28"/>
        </w:rPr>
        <w:t>em dife</w:t>
      </w:r>
      <w:r w:rsidR="00C02F12">
        <w:rPr>
          <w:rFonts w:ascii="Arial" w:hAnsi="Arial" w:cs="Arial"/>
          <w:i w:val="0"/>
          <w:sz w:val="28"/>
        </w:rPr>
        <w:t>rentes zonas de disponibilidade.</w:t>
      </w:r>
    </w:p>
    <w:p w14:paraId="06C8F075" w14:textId="77777777" w:rsidR="00F641AE" w:rsidRDefault="00F641AE" w:rsidP="00E32C99">
      <w:pPr>
        <w:pStyle w:val="Ttulo3"/>
        <w:numPr>
          <w:ilvl w:val="0"/>
          <w:numId w:val="4"/>
        </w:numPr>
        <w:spacing w:line="360" w:lineRule="auto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 xml:space="preserve">Redução </w:t>
      </w:r>
      <w:r w:rsidR="00C02F12">
        <w:rPr>
          <w:rFonts w:ascii="Arial" w:hAnsi="Arial" w:cs="Arial"/>
          <w:i w:val="0"/>
          <w:sz w:val="28"/>
        </w:rPr>
        <w:t>e</w:t>
      </w:r>
      <w:r>
        <w:rPr>
          <w:rFonts w:ascii="Arial" w:hAnsi="Arial" w:cs="Arial"/>
          <w:i w:val="0"/>
          <w:sz w:val="28"/>
        </w:rPr>
        <w:t xml:space="preserve"> custos: </w:t>
      </w:r>
      <w:r w:rsidR="00C02F12">
        <w:rPr>
          <w:rFonts w:ascii="Arial" w:hAnsi="Arial" w:cs="Arial"/>
          <w:i w:val="0"/>
          <w:sz w:val="28"/>
        </w:rPr>
        <w:t>eliminação c</w:t>
      </w:r>
      <w:r w:rsidR="00D902D6">
        <w:rPr>
          <w:rFonts w:ascii="Arial" w:hAnsi="Arial" w:cs="Arial"/>
          <w:i w:val="0"/>
          <w:sz w:val="28"/>
        </w:rPr>
        <w:t>o</w:t>
      </w:r>
      <w:r w:rsidR="00C02F12">
        <w:rPr>
          <w:rFonts w:ascii="Arial" w:hAnsi="Arial" w:cs="Arial"/>
          <w:i w:val="0"/>
          <w:sz w:val="28"/>
        </w:rPr>
        <w:t>m</w:t>
      </w:r>
      <w:r w:rsidR="00D902D6">
        <w:rPr>
          <w:rFonts w:ascii="Arial" w:hAnsi="Arial" w:cs="Arial"/>
          <w:i w:val="0"/>
          <w:sz w:val="28"/>
        </w:rPr>
        <w:t xml:space="preserve"> o alto cus</w:t>
      </w:r>
      <w:r w:rsidR="00C02F12">
        <w:rPr>
          <w:rFonts w:ascii="Arial" w:hAnsi="Arial" w:cs="Arial"/>
          <w:i w:val="0"/>
          <w:sz w:val="28"/>
        </w:rPr>
        <w:t>to com infraestrutura própria (servidores, banco de baterias, sistema refrigerado, depreciação de equipamentos, entre outros).</w:t>
      </w:r>
    </w:p>
    <w:p w14:paraId="2C3B0C82" w14:textId="77777777" w:rsidR="00D902D6" w:rsidRDefault="00D902D6" w:rsidP="00D902D6">
      <w:pPr>
        <w:pStyle w:val="Ttulo3"/>
        <w:rPr>
          <w:rFonts w:ascii="Arial" w:hAnsi="Arial" w:cs="Arial"/>
          <w:i w:val="0"/>
          <w:sz w:val="28"/>
        </w:rPr>
      </w:pPr>
    </w:p>
    <w:p w14:paraId="705B9BDC" w14:textId="77777777" w:rsidR="00FE3F0D" w:rsidRDefault="007E588B" w:rsidP="004B7E44">
      <w:pPr>
        <w:pStyle w:val="Ttulo3"/>
        <w:rPr>
          <w:rFonts w:ascii="Arial" w:hAnsi="Arial" w:cs="Arial"/>
          <w:b/>
          <w:i w:val="0"/>
          <w:sz w:val="36"/>
        </w:rPr>
      </w:pPr>
      <w:commentRangeStart w:id="0"/>
      <w:r>
        <w:rPr>
          <w:rFonts w:ascii="Arial" w:hAnsi="Arial" w:cs="Arial"/>
          <w:b/>
          <w:i w:val="0"/>
          <w:sz w:val="36"/>
        </w:rPr>
        <w:t>Precificação</w:t>
      </w:r>
      <w:commentRangeEnd w:id="0"/>
      <w:r w:rsidR="000B0BF8">
        <w:rPr>
          <w:rStyle w:val="Refdecomentrio"/>
          <w:rFonts w:asciiTheme="minorHAnsi" w:eastAsiaTheme="minorEastAsia" w:hAnsiTheme="minorHAnsi" w:cstheme="minorBidi"/>
          <w:i w:val="0"/>
          <w:color w:val="FFFFFF" w:themeColor="background1"/>
        </w:rPr>
        <w:commentReference w:id="0"/>
      </w:r>
    </w:p>
    <w:p w14:paraId="05772F73" w14:textId="77777777" w:rsidR="00C02F12" w:rsidRDefault="00C02F12" w:rsidP="004B7E44">
      <w:pPr>
        <w:pStyle w:val="Ttulo3"/>
        <w:rPr>
          <w:rFonts w:ascii="Arial" w:hAnsi="Arial" w:cs="Arial"/>
          <w:b/>
          <w:i w:val="0"/>
          <w:sz w:val="36"/>
        </w:rPr>
      </w:pPr>
    </w:p>
    <w:p w14:paraId="023A20E9" w14:textId="5FFE8875" w:rsidR="00840C27" w:rsidRDefault="002D255C" w:rsidP="00840C27">
      <w:pPr>
        <w:pStyle w:val="Ttulo3"/>
        <w:rPr>
          <w:rFonts w:asciiTheme="minorHAnsi" w:eastAsiaTheme="minorHAnsi" w:hAnsiTheme="minorHAnsi" w:cstheme="minorBidi"/>
          <w:i w:val="0"/>
          <w:sz w:val="18"/>
          <w:szCs w:val="18"/>
          <w:lang w:val="pt-PT"/>
        </w:rPr>
      </w:pPr>
      <w:r w:rsidRPr="002D255C">
        <w:rPr>
          <w:rFonts w:ascii="Arial" w:hAnsi="Arial" w:cs="Arial"/>
          <w:i w:val="0"/>
          <w:sz w:val="28"/>
          <w:szCs w:val="28"/>
        </w:rPr>
        <w:t>Cota</w:t>
      </w:r>
      <w:r w:rsidR="004E253E">
        <w:rPr>
          <w:rFonts w:ascii="Arial" w:hAnsi="Arial" w:cs="Arial"/>
          <w:i w:val="0"/>
          <w:sz w:val="28"/>
          <w:szCs w:val="28"/>
        </w:rPr>
        <w:t>ção</w:t>
      </w:r>
      <w:r>
        <w:rPr>
          <w:rFonts w:ascii="Arial" w:hAnsi="Arial" w:cs="Arial"/>
          <w:i w:val="0"/>
          <w:sz w:val="28"/>
          <w:szCs w:val="28"/>
        </w:rPr>
        <w:t xml:space="preserve"> do dólar</w:t>
      </w:r>
      <w:r w:rsidR="00840C27">
        <w:rPr>
          <w:rFonts w:ascii="Arial" w:hAnsi="Arial" w:cs="Arial"/>
          <w:i w:val="0"/>
          <w:sz w:val="28"/>
          <w:szCs w:val="28"/>
        </w:rPr>
        <w:fldChar w:fldCharType="begin"/>
      </w:r>
      <w:r w:rsidR="00840C27">
        <w:rPr>
          <w:rFonts w:ascii="Arial" w:hAnsi="Arial" w:cs="Arial"/>
          <w:i w:val="0"/>
          <w:sz w:val="28"/>
          <w:szCs w:val="28"/>
        </w:rPr>
        <w:instrText xml:space="preserve"> LINK Excel.Sheet.12 "D:\\#CURSOS\\CLOUD TREINAMENTOS\\#CURSO - TURMA 28\\LABORATÓRIO - PROJETOS\\GITLAB\\projeto-Odoo-master\\Budget.xlsx" "Cotação U$!L2C2" \a \f 4 \h </w:instrText>
      </w:r>
      <w:r w:rsidR="00840C27">
        <w:rPr>
          <w:rFonts w:ascii="Arial" w:hAnsi="Arial" w:cs="Arial"/>
          <w:i w:val="0"/>
          <w:sz w:val="28"/>
          <w:szCs w:val="28"/>
        </w:rPr>
        <w:fldChar w:fldCharType="separate"/>
      </w:r>
    </w:p>
    <w:p w14:paraId="34C5B0CB" w14:textId="77777777" w:rsidR="00840C27" w:rsidRPr="00840C27" w:rsidRDefault="00840C27" w:rsidP="00840C27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pt-BR"/>
        </w:rPr>
      </w:pPr>
      <w:r w:rsidRPr="00840C27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pt-BR"/>
        </w:rPr>
        <w:t>4,6663</w:t>
      </w:r>
    </w:p>
    <w:p w14:paraId="230FEEC0" w14:textId="75E6A946" w:rsidR="00261085" w:rsidRDefault="00840C27" w:rsidP="00840C27">
      <w:pPr>
        <w:pStyle w:val="Ttulo3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fldChar w:fldCharType="end"/>
      </w:r>
    </w:p>
    <w:p w14:paraId="6CF1CD51" w14:textId="12769382" w:rsidR="00393524" w:rsidRDefault="004E253E" w:rsidP="004B7E44">
      <w:pPr>
        <w:pStyle w:val="Ttulo3"/>
        <w:rPr>
          <w:rFonts w:asciiTheme="minorHAnsi" w:eastAsiaTheme="minorHAnsi" w:hAnsiTheme="minorHAnsi" w:cstheme="minorBidi"/>
          <w:i w:val="0"/>
          <w:sz w:val="18"/>
          <w:szCs w:val="18"/>
          <w:lang w:val="pt-PT"/>
        </w:rPr>
      </w:pPr>
      <w:r>
        <w:rPr>
          <w:rFonts w:ascii="Arial" w:hAnsi="Arial" w:cs="Arial"/>
          <w:i w:val="0"/>
          <w:sz w:val="28"/>
          <w:szCs w:val="28"/>
        </w:rPr>
        <w:t>Data da cotação</w:t>
      </w:r>
      <w:r w:rsidR="00261085">
        <w:rPr>
          <w:rFonts w:ascii="Arial" w:hAnsi="Arial" w:cs="Arial"/>
          <w:i w:val="0"/>
          <w:sz w:val="40"/>
          <w:szCs w:val="28"/>
        </w:rPr>
        <w:fldChar w:fldCharType="begin"/>
      </w:r>
      <w:r w:rsidR="00261085">
        <w:rPr>
          <w:rFonts w:ascii="Arial" w:hAnsi="Arial" w:cs="Arial"/>
          <w:i w:val="0"/>
          <w:sz w:val="40"/>
          <w:szCs w:val="28"/>
        </w:rPr>
        <w:instrText xml:space="preserve"> LINK </w:instrText>
      </w:r>
      <w:r w:rsidR="00393524">
        <w:rPr>
          <w:rFonts w:ascii="Arial" w:hAnsi="Arial" w:cs="Arial"/>
          <w:i w:val="0"/>
          <w:sz w:val="40"/>
          <w:szCs w:val="28"/>
        </w:rPr>
        <w:instrText xml:space="preserve">Excel.Sheet.12 "D:\\#CURSOS\\CLOUD TREINAMENTOS\\#CURSO - TURMA 28\\LABORATÓRIO - PROJETOS\\GITLAB\\projeto-Odoo-master\\Budget.xlsx" "Cotação U$!L8C2" </w:instrText>
      </w:r>
      <w:r w:rsidR="00261085">
        <w:rPr>
          <w:rFonts w:ascii="Arial" w:hAnsi="Arial" w:cs="Arial"/>
          <w:i w:val="0"/>
          <w:sz w:val="40"/>
          <w:szCs w:val="28"/>
        </w:rPr>
        <w:instrText xml:space="preserve">\a \f 4 \h  \* MERGEFORMAT </w:instrText>
      </w:r>
      <w:r w:rsidR="00261085">
        <w:rPr>
          <w:rFonts w:ascii="Arial" w:hAnsi="Arial" w:cs="Arial"/>
          <w:i w:val="0"/>
          <w:sz w:val="40"/>
          <w:szCs w:val="28"/>
        </w:rPr>
        <w:fldChar w:fldCharType="separate"/>
      </w:r>
    </w:p>
    <w:p w14:paraId="3443823A" w14:textId="77777777" w:rsidR="00393524" w:rsidRPr="00393524" w:rsidRDefault="00393524" w:rsidP="00393524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pt-BR"/>
        </w:rPr>
      </w:pPr>
      <w:r w:rsidRPr="00393524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pt-BR"/>
        </w:rPr>
        <w:t>19/04/2022</w:t>
      </w:r>
    </w:p>
    <w:p w14:paraId="66F7D87D" w14:textId="77777777" w:rsidR="00A2324F" w:rsidRDefault="00261085" w:rsidP="004B7E44">
      <w:pPr>
        <w:pStyle w:val="Ttulo3"/>
        <w:rPr>
          <w:rFonts w:asciiTheme="minorHAnsi" w:eastAsiaTheme="minorHAnsi" w:hAnsiTheme="minorHAnsi" w:cstheme="minorBidi"/>
          <w:i w:val="0"/>
          <w:sz w:val="18"/>
          <w:szCs w:val="18"/>
          <w:lang w:val="pt-PT"/>
        </w:rPr>
      </w:pPr>
      <w:r>
        <w:rPr>
          <w:rFonts w:ascii="Arial" w:hAnsi="Arial" w:cs="Arial"/>
          <w:i w:val="0"/>
          <w:sz w:val="40"/>
          <w:szCs w:val="28"/>
        </w:rPr>
        <w:fldChar w:fldCharType="end"/>
      </w:r>
      <w:r w:rsidR="002D255C">
        <w:fldChar w:fldCharType="begin"/>
      </w:r>
      <w:r w:rsidR="002D255C">
        <w:instrText xml:space="preserve"> LINK </w:instrText>
      </w:r>
      <w:r w:rsidR="00393524">
        <w:instrText xml:space="preserve">Excel.Sheet.12 "D:\\#CURSOS\\CLOUD TREINAMENTOS\\#CURSO - TURMA 28\\LABORATÓRIO - PROJETOS\\GITLAB\\projeto-Odoo-master\\Budget.xlsx" Precificação!L1C1:L13C6 </w:instrText>
      </w:r>
      <w:r w:rsidR="002D255C">
        <w:instrText xml:space="preserve">\a \f 4 \h </w:instrText>
      </w:r>
      <w:r w:rsidR="00BF7CFB">
        <w:instrText xml:space="preserve"> \* MERGEFORMAT </w:instrText>
      </w:r>
      <w:r w:rsidR="002D255C">
        <w:fldChar w:fldCharType="separate"/>
      </w:r>
    </w:p>
    <w:tbl>
      <w:tblPr>
        <w:tblW w:w="9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200"/>
        <w:gridCol w:w="1220"/>
        <w:gridCol w:w="1460"/>
        <w:gridCol w:w="1420"/>
        <w:gridCol w:w="1360"/>
      </w:tblGrid>
      <w:tr w:rsidR="00A2324F" w:rsidRPr="00A2324F" w14:paraId="4EA4A4F7" w14:textId="77777777" w:rsidTr="00A2324F">
        <w:trPr>
          <w:divId w:val="1004747759"/>
          <w:trHeight w:val="630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66E20CD4" w14:textId="40AA792F" w:rsidR="00A2324F" w:rsidRPr="00A2324F" w:rsidRDefault="00A2324F" w:rsidP="00A2324F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eastAsia="pt-BR"/>
              </w:rPr>
              <w:t>Serviços AWS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0913111D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8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FFFF"/>
                <w:szCs w:val="28"/>
                <w:lang w:eastAsia="pt-BR"/>
              </w:rPr>
              <w:t>Tipo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center"/>
            <w:hideMark/>
          </w:tcPr>
          <w:p w14:paraId="3B842ED2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8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FFFF"/>
                <w:szCs w:val="28"/>
                <w:lang w:eastAsia="pt-BR"/>
              </w:rPr>
              <w:t>Qtde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vAlign w:val="bottom"/>
            <w:hideMark/>
          </w:tcPr>
          <w:p w14:paraId="59050B59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Valor Unt (US$)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vAlign w:val="center"/>
            <w:hideMark/>
          </w:tcPr>
          <w:p w14:paraId="3191461A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Valor Total (US$)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vAlign w:val="bottom"/>
            <w:hideMark/>
          </w:tcPr>
          <w:p w14:paraId="2D3B1515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 xml:space="preserve"> Valor Total R$</w:t>
            </w:r>
          </w:p>
        </w:tc>
      </w:tr>
      <w:tr w:rsidR="00A2324F" w:rsidRPr="00A2324F" w14:paraId="26A2E6A3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D596582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EC2 - Linux ERP Odoo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997F489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M5 Large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258CEA1D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9FE12CF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70,08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324527D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140,16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37D3D3B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654,03</w:t>
            </w:r>
          </w:p>
        </w:tc>
      </w:tr>
      <w:tr w:rsidR="00A2324F" w:rsidRPr="00A2324F" w14:paraId="00C50356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276CBC3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RDS - BD PostgreSQL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273DBCC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M5 Large</w:t>
            </w: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14:paraId="21C3E06D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2857BBA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713,21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5E88F60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713,21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45D112A4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3.328,05</w:t>
            </w:r>
          </w:p>
        </w:tc>
      </w:tr>
      <w:tr w:rsidR="00A2324F" w:rsidRPr="00A2324F" w14:paraId="6BFCD326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11DA0FB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ELB - Balanceador Carga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8B59381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38E8846F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B2D59DF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22,27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5DDA35E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22,27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2D12171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103,92</w:t>
            </w:r>
          </w:p>
        </w:tc>
      </w:tr>
      <w:tr w:rsidR="00A2324F" w:rsidRPr="00A2324F" w14:paraId="4941014C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D3D569C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EFS - Storage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530779D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14:paraId="7F698CCF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F4BEC0B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3,00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EAB2BCC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3,00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37BC2E17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14,00</w:t>
            </w:r>
          </w:p>
        </w:tc>
      </w:tr>
      <w:tr w:rsidR="00A2324F" w:rsidRPr="00A2324F" w14:paraId="0236AE6F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DDB8B63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SES - Serviço de email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A7F3972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0DCB9426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5FF1F17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1,00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758926B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BF5DD46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4,67</w:t>
            </w:r>
          </w:p>
        </w:tc>
      </w:tr>
      <w:tr w:rsidR="00A2324F" w:rsidRPr="00A2324F" w14:paraId="1ECA9590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6CE904D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  <w:t xml:space="preserve">SES - 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D828163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14:paraId="52AA9243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4BA070D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  <w:t>-1,00</w:t>
            </w: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FAD8173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pt-BR"/>
              </w:rPr>
              <w:t>-1,00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5E4BD8D7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pt-BR"/>
              </w:rPr>
              <w:t>-4,67</w:t>
            </w:r>
          </w:p>
        </w:tc>
      </w:tr>
      <w:tr w:rsidR="00A2324F" w:rsidRPr="00A2324F" w14:paraId="11E92F8B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CD8668A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eastAsia="pt-BR"/>
              </w:rPr>
              <w:t>Backup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4E2A2EE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35918CC2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BD1B18A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694C46A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0,00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43FE2B6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0,00</w:t>
            </w:r>
          </w:p>
        </w:tc>
      </w:tr>
      <w:tr w:rsidR="00A2324F" w:rsidRPr="00A2324F" w14:paraId="40F1A532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9D1AFA7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Serviços</w:t>
            </w: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da iC2*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C4C706F" w14:textId="77777777" w:rsidR="00A2324F" w:rsidRPr="00A2324F" w:rsidRDefault="00A2324F" w:rsidP="00A2324F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14:paraId="5B823933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DD9426E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2D634D4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0,00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EB56BB3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0,00</w:t>
            </w:r>
          </w:p>
        </w:tc>
      </w:tr>
      <w:tr w:rsidR="00A2324F" w:rsidRPr="00A2324F" w14:paraId="6CCB383F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15B409D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4CA8B84" w14:textId="77777777" w:rsidR="00A2324F" w:rsidRPr="00A2324F" w:rsidRDefault="00A2324F" w:rsidP="00A2324F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195747E8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46E59FC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87EF60E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0,00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19B26B4D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0,00</w:t>
            </w:r>
          </w:p>
        </w:tc>
      </w:tr>
      <w:tr w:rsidR="00A2324F" w:rsidRPr="00A2324F" w14:paraId="28FEDD38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B39A978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E273FAD" w14:textId="77777777" w:rsidR="00A2324F" w:rsidRPr="00A2324F" w:rsidRDefault="00A2324F" w:rsidP="00A2324F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14:paraId="42C2BCF2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3D7555F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6F305F6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0,00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24389027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0,00</w:t>
            </w:r>
          </w:p>
        </w:tc>
      </w:tr>
      <w:tr w:rsidR="00A2324F" w:rsidRPr="00A2324F" w14:paraId="446C2C32" w14:textId="77777777" w:rsidTr="00A2324F">
        <w:trPr>
          <w:divId w:val="1004747759"/>
          <w:trHeight w:val="31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47977E5" w14:textId="77777777" w:rsidR="00A2324F" w:rsidRPr="00A2324F" w:rsidRDefault="00A2324F" w:rsidP="00A2324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2F98221" w14:textId="77777777" w:rsidR="00A2324F" w:rsidRPr="00A2324F" w:rsidRDefault="00A2324F" w:rsidP="00A2324F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49020215" w14:textId="77777777" w:rsidR="00A2324F" w:rsidRPr="00A2324F" w:rsidRDefault="00A2324F" w:rsidP="00A2324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D16AE27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A23F5CC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0,00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0994EAD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  <w:t>0,00</w:t>
            </w:r>
          </w:p>
        </w:tc>
      </w:tr>
      <w:tr w:rsidR="00A2324F" w:rsidRPr="00A2324F" w14:paraId="037F2B3D" w14:textId="77777777" w:rsidTr="00A2324F">
        <w:trPr>
          <w:divId w:val="1004747759"/>
          <w:trHeight w:val="375"/>
        </w:trPr>
        <w:tc>
          <w:tcPr>
            <w:tcW w:w="26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4E862FE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eastAsia="pt-BR"/>
              </w:rPr>
              <w:t>TOTAL VALORES</w:t>
            </w:r>
          </w:p>
        </w:tc>
        <w:tc>
          <w:tcPr>
            <w:tcW w:w="12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22A622B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eastAsia="pt-BR"/>
              </w:rPr>
            </w:pPr>
          </w:p>
        </w:tc>
        <w:tc>
          <w:tcPr>
            <w:tcW w:w="12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F04F8CC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CC9502C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  <w:tc>
          <w:tcPr>
            <w:tcW w:w="14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2158C50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Cs w:val="28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color w:val="000000"/>
                <w:szCs w:val="28"/>
                <w:lang w:eastAsia="pt-BR"/>
              </w:rPr>
              <w:t>878,64</w:t>
            </w:r>
          </w:p>
        </w:tc>
        <w:tc>
          <w:tcPr>
            <w:tcW w:w="136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FB4BB37" w14:textId="77777777" w:rsidR="00A2324F" w:rsidRPr="00A2324F" w:rsidRDefault="00A2324F" w:rsidP="00A2324F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eastAsia="pt-BR"/>
              </w:rPr>
            </w:pPr>
            <w:r w:rsidRPr="00A2324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eastAsia="pt-BR"/>
              </w:rPr>
              <w:t>4.100,00</w:t>
            </w:r>
          </w:p>
        </w:tc>
      </w:tr>
    </w:tbl>
    <w:p w14:paraId="7DCA0E6E" w14:textId="255ABA36" w:rsidR="002D255C" w:rsidRPr="008D79CA" w:rsidRDefault="002D255C" w:rsidP="004B7E44">
      <w:pPr>
        <w:pStyle w:val="Ttulo3"/>
        <w:rPr>
          <w:rFonts w:ascii="Arial" w:hAnsi="Arial" w:cs="Arial"/>
          <w:i w:val="0"/>
        </w:rPr>
      </w:pPr>
      <w:r>
        <w:rPr>
          <w:rFonts w:ascii="Arial" w:hAnsi="Arial" w:cs="Arial"/>
          <w:b/>
          <w:i w:val="0"/>
          <w:sz w:val="36"/>
        </w:rPr>
        <w:fldChar w:fldCharType="end"/>
      </w:r>
      <w:r w:rsidR="008D79CA" w:rsidRPr="008D79CA">
        <w:rPr>
          <w:rFonts w:ascii="Arial" w:hAnsi="Arial" w:cs="Arial"/>
          <w:i w:val="0"/>
        </w:rPr>
        <w:t xml:space="preserve">* </w:t>
      </w:r>
      <w:r w:rsidR="008D79CA">
        <w:rPr>
          <w:rFonts w:ascii="Arial" w:hAnsi="Arial" w:cs="Arial"/>
          <w:i w:val="0"/>
        </w:rPr>
        <w:t>Serviço de c</w:t>
      </w:r>
      <w:r w:rsidR="008D79CA" w:rsidRPr="008D79CA">
        <w:rPr>
          <w:rFonts w:ascii="Arial" w:hAnsi="Arial" w:cs="Arial"/>
          <w:i w:val="0"/>
        </w:rPr>
        <w:t>onsul</w:t>
      </w:r>
      <w:r w:rsidR="008D79CA">
        <w:rPr>
          <w:rFonts w:ascii="Arial" w:hAnsi="Arial" w:cs="Arial"/>
          <w:i w:val="0"/>
        </w:rPr>
        <w:t>toria e assessoria</w:t>
      </w:r>
    </w:p>
    <w:p w14:paraId="4B989516" w14:textId="77777777" w:rsidR="002D255C" w:rsidRPr="00D902D6" w:rsidRDefault="002D255C" w:rsidP="004B7E44">
      <w:pPr>
        <w:pStyle w:val="Ttulo3"/>
        <w:rPr>
          <w:rFonts w:ascii="Arial" w:hAnsi="Arial" w:cs="Arial"/>
          <w:b/>
          <w:i w:val="0"/>
          <w:sz w:val="36"/>
        </w:rPr>
      </w:pPr>
    </w:p>
    <w:p w14:paraId="379C4209" w14:textId="77777777" w:rsidR="00CD70DC" w:rsidRDefault="00CD70DC" w:rsidP="004B7E44">
      <w:pPr>
        <w:pStyle w:val="Ttulo3"/>
        <w:rPr>
          <w:rFonts w:ascii="Arial" w:hAnsi="Arial" w:cs="Arial"/>
          <w:i w:val="0"/>
          <w:sz w:val="28"/>
        </w:rPr>
      </w:pPr>
    </w:p>
    <w:tbl>
      <w:tblPr>
        <w:tblStyle w:val="Tabelacomgrade"/>
        <w:tblW w:w="9563" w:type="dxa"/>
        <w:tblLook w:val="04A0" w:firstRow="1" w:lastRow="0" w:firstColumn="1" w:lastColumn="0" w:noHBand="0" w:noVBand="1"/>
      </w:tblPr>
      <w:tblGrid>
        <w:gridCol w:w="3377"/>
        <w:gridCol w:w="1789"/>
        <w:gridCol w:w="824"/>
        <w:gridCol w:w="1790"/>
        <w:gridCol w:w="1783"/>
      </w:tblGrid>
      <w:tr w:rsidR="00C02F12" w:rsidRPr="007E588B" w14:paraId="5FD14BB1" w14:textId="77777777" w:rsidTr="001F3E1A">
        <w:trPr>
          <w:trHeight w:val="380"/>
        </w:trPr>
        <w:tc>
          <w:tcPr>
            <w:tcW w:w="3377" w:type="dxa"/>
          </w:tcPr>
          <w:p w14:paraId="009E3355" w14:textId="77777777" w:rsidR="00C02F12" w:rsidRPr="007E588B" w:rsidRDefault="00C02F12" w:rsidP="001F3E1A">
            <w:pPr>
              <w:rPr>
                <w:b/>
                <w:color w:val="161718" w:themeColor="text1"/>
              </w:rPr>
            </w:pPr>
            <w:r>
              <w:rPr>
                <w:b/>
                <w:color w:val="161718" w:themeColor="text1"/>
              </w:rPr>
              <w:lastRenderedPageBreak/>
              <w:t>Serviços AWS</w:t>
            </w:r>
          </w:p>
        </w:tc>
        <w:tc>
          <w:tcPr>
            <w:tcW w:w="1789" w:type="dxa"/>
          </w:tcPr>
          <w:p w14:paraId="5023F21C" w14:textId="77777777" w:rsidR="00C02F12" w:rsidRDefault="00C02F12" w:rsidP="001F3E1A">
            <w:pPr>
              <w:rPr>
                <w:b/>
                <w:color w:val="161718" w:themeColor="text1"/>
              </w:rPr>
            </w:pPr>
            <w:r>
              <w:rPr>
                <w:b/>
                <w:color w:val="161718" w:themeColor="text1"/>
              </w:rPr>
              <w:t>Tipo</w:t>
            </w:r>
          </w:p>
          <w:p w14:paraId="0E0BF8CA" w14:textId="77777777" w:rsidR="00C02F12" w:rsidRPr="007E588B" w:rsidRDefault="00C02F12" w:rsidP="001F3E1A">
            <w:pPr>
              <w:rPr>
                <w:b/>
                <w:color w:val="161718" w:themeColor="text1"/>
              </w:rPr>
            </w:pPr>
          </w:p>
        </w:tc>
        <w:tc>
          <w:tcPr>
            <w:tcW w:w="824" w:type="dxa"/>
          </w:tcPr>
          <w:p w14:paraId="7C540970" w14:textId="77777777" w:rsidR="00C02F12" w:rsidRPr="007E588B" w:rsidRDefault="00C02F12" w:rsidP="001F3E1A">
            <w:pPr>
              <w:jc w:val="center"/>
              <w:rPr>
                <w:b/>
                <w:color w:val="161718" w:themeColor="text1"/>
              </w:rPr>
            </w:pPr>
            <w:r>
              <w:rPr>
                <w:b/>
                <w:color w:val="161718" w:themeColor="text1"/>
              </w:rPr>
              <w:t>Qtde</w:t>
            </w:r>
          </w:p>
        </w:tc>
        <w:tc>
          <w:tcPr>
            <w:tcW w:w="1790" w:type="dxa"/>
          </w:tcPr>
          <w:p w14:paraId="3EFB0666" w14:textId="77777777" w:rsidR="00C02F12" w:rsidRPr="007E588B" w:rsidRDefault="00C02F12" w:rsidP="001F3E1A">
            <w:pPr>
              <w:jc w:val="center"/>
              <w:rPr>
                <w:b/>
                <w:color w:val="161718" w:themeColor="text1"/>
              </w:rPr>
            </w:pPr>
            <w:r w:rsidRPr="007E588B">
              <w:rPr>
                <w:b/>
                <w:color w:val="161718" w:themeColor="text1"/>
              </w:rPr>
              <w:t xml:space="preserve">Valor </w:t>
            </w:r>
            <w:r>
              <w:rPr>
                <w:b/>
                <w:color w:val="161718" w:themeColor="text1"/>
              </w:rPr>
              <w:t>(Unit)</w:t>
            </w:r>
          </w:p>
        </w:tc>
        <w:tc>
          <w:tcPr>
            <w:tcW w:w="1783" w:type="dxa"/>
          </w:tcPr>
          <w:p w14:paraId="3F314282" w14:textId="77777777" w:rsidR="00C02F12" w:rsidRPr="007E588B" w:rsidRDefault="00C02F12" w:rsidP="001F3E1A">
            <w:pPr>
              <w:rPr>
                <w:b/>
                <w:color w:val="161718" w:themeColor="text1"/>
              </w:rPr>
            </w:pPr>
            <w:r w:rsidRPr="007E588B">
              <w:rPr>
                <w:b/>
                <w:color w:val="161718" w:themeColor="text1"/>
              </w:rPr>
              <w:t xml:space="preserve">Valor </w:t>
            </w:r>
            <w:r>
              <w:rPr>
                <w:b/>
                <w:color w:val="161718" w:themeColor="text1"/>
              </w:rPr>
              <w:t>T</w:t>
            </w:r>
            <w:r w:rsidRPr="007E588B">
              <w:rPr>
                <w:b/>
                <w:color w:val="161718" w:themeColor="text1"/>
              </w:rPr>
              <w:t>otal</w:t>
            </w:r>
          </w:p>
        </w:tc>
      </w:tr>
      <w:tr w:rsidR="00C02F12" w14:paraId="14B0C9F5" w14:textId="77777777" w:rsidTr="001F3E1A">
        <w:tc>
          <w:tcPr>
            <w:tcW w:w="3377" w:type="dxa"/>
          </w:tcPr>
          <w:p w14:paraId="7B51B6AA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Zonas de disponibilidade</w:t>
            </w:r>
          </w:p>
        </w:tc>
        <w:tc>
          <w:tcPr>
            <w:tcW w:w="1789" w:type="dxa"/>
          </w:tcPr>
          <w:p w14:paraId="08D99125" w14:textId="77777777" w:rsidR="00C02F12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1DA1F5CF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695FD6F8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1CC6E0F5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2DF07D2D" w14:textId="77777777" w:rsidTr="001F3E1A">
        <w:tc>
          <w:tcPr>
            <w:tcW w:w="3377" w:type="dxa"/>
          </w:tcPr>
          <w:p w14:paraId="5D408342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Zonas de disponibilidade</w:t>
            </w:r>
          </w:p>
        </w:tc>
        <w:tc>
          <w:tcPr>
            <w:tcW w:w="1789" w:type="dxa"/>
          </w:tcPr>
          <w:p w14:paraId="0EF87137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6C1C1695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0C9B3689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3987E888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051D3CE4" w14:textId="77777777" w:rsidTr="001F3E1A">
        <w:tc>
          <w:tcPr>
            <w:tcW w:w="3377" w:type="dxa"/>
          </w:tcPr>
          <w:p w14:paraId="7DFF0408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Subnets publicas</w:t>
            </w:r>
          </w:p>
        </w:tc>
        <w:tc>
          <w:tcPr>
            <w:tcW w:w="1789" w:type="dxa"/>
          </w:tcPr>
          <w:p w14:paraId="3B4A9B32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3830A368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3CF9A93E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50DE8EE8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6E9D2158" w14:textId="77777777" w:rsidTr="001F3E1A">
        <w:tc>
          <w:tcPr>
            <w:tcW w:w="3377" w:type="dxa"/>
          </w:tcPr>
          <w:p w14:paraId="4DB5ABCD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Subnets privadas</w:t>
            </w:r>
          </w:p>
        </w:tc>
        <w:tc>
          <w:tcPr>
            <w:tcW w:w="1789" w:type="dxa"/>
          </w:tcPr>
          <w:p w14:paraId="4D8CC16C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2BE51FEE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1006C32F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6E7A8DC1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32B6F206" w14:textId="77777777" w:rsidTr="001F3E1A">
        <w:tc>
          <w:tcPr>
            <w:tcW w:w="3377" w:type="dxa"/>
          </w:tcPr>
          <w:p w14:paraId="1D150D1B" w14:textId="77777777" w:rsidR="00C02F12" w:rsidRPr="007E588B" w:rsidRDefault="00C02F12" w:rsidP="001F3E1A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EC2 Linux – ERP Odoo</w:t>
            </w:r>
          </w:p>
        </w:tc>
        <w:tc>
          <w:tcPr>
            <w:tcW w:w="1789" w:type="dxa"/>
          </w:tcPr>
          <w:p w14:paraId="4BA47A15" w14:textId="77777777" w:rsidR="00C02F12" w:rsidRPr="007E588B" w:rsidRDefault="00C02F12" w:rsidP="001F3E1A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M5 Large</w:t>
            </w:r>
          </w:p>
        </w:tc>
        <w:tc>
          <w:tcPr>
            <w:tcW w:w="824" w:type="dxa"/>
          </w:tcPr>
          <w:p w14:paraId="7FEC5715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28D5D091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38413A">
              <w:rPr>
                <w:color w:val="161718" w:themeColor="text1"/>
              </w:rPr>
              <w:t>70,08</w:t>
            </w:r>
          </w:p>
        </w:tc>
        <w:tc>
          <w:tcPr>
            <w:tcW w:w="1783" w:type="dxa"/>
          </w:tcPr>
          <w:p w14:paraId="2DAF21F8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137DF0ED" w14:textId="77777777" w:rsidTr="001F3E1A">
        <w:tc>
          <w:tcPr>
            <w:tcW w:w="3377" w:type="dxa"/>
          </w:tcPr>
          <w:p w14:paraId="2F6F9C3C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Licença do Odoo</w:t>
            </w:r>
          </w:p>
        </w:tc>
        <w:tc>
          <w:tcPr>
            <w:tcW w:w="1789" w:type="dxa"/>
          </w:tcPr>
          <w:p w14:paraId="67C96B48" w14:textId="77777777" w:rsidR="00C02F12" w:rsidRPr="007E588B" w:rsidRDefault="00C02F12" w:rsidP="001F3E1A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OpenSource</w:t>
            </w:r>
          </w:p>
        </w:tc>
        <w:tc>
          <w:tcPr>
            <w:tcW w:w="824" w:type="dxa"/>
          </w:tcPr>
          <w:p w14:paraId="35259FEB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7F74D063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3F6B53E3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1AEAC2DA" w14:textId="77777777" w:rsidTr="001F3E1A">
        <w:tc>
          <w:tcPr>
            <w:tcW w:w="3377" w:type="dxa"/>
          </w:tcPr>
          <w:p w14:paraId="6190762F" w14:textId="77777777" w:rsidR="00C02F12" w:rsidRPr="007E588B" w:rsidRDefault="00C02F12" w:rsidP="001F3E1A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RDS (PostgreSQL)</w:t>
            </w:r>
          </w:p>
        </w:tc>
        <w:tc>
          <w:tcPr>
            <w:tcW w:w="1789" w:type="dxa"/>
          </w:tcPr>
          <w:p w14:paraId="7E12CADA" w14:textId="77777777" w:rsidR="00C02F12" w:rsidRPr="007E588B" w:rsidRDefault="00C02F12" w:rsidP="001F3E1A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M5 Large</w:t>
            </w:r>
          </w:p>
        </w:tc>
        <w:tc>
          <w:tcPr>
            <w:tcW w:w="824" w:type="dxa"/>
          </w:tcPr>
          <w:p w14:paraId="31FD0EF9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54343103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71490FA9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543BC222" w14:textId="77777777" w:rsidTr="001F3E1A">
        <w:tc>
          <w:tcPr>
            <w:tcW w:w="3377" w:type="dxa"/>
          </w:tcPr>
          <w:p w14:paraId="3B41F3CC" w14:textId="77777777" w:rsidR="00C02F12" w:rsidRPr="007E588B" w:rsidRDefault="00C02F12" w:rsidP="001F3E1A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ELB</w:t>
            </w:r>
          </w:p>
        </w:tc>
        <w:tc>
          <w:tcPr>
            <w:tcW w:w="1789" w:type="dxa"/>
          </w:tcPr>
          <w:p w14:paraId="6C32A156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6D646457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>
              <w:rPr>
                <w:color w:val="161718" w:themeColor="text1"/>
              </w:rPr>
              <w:t>1</w:t>
            </w:r>
          </w:p>
        </w:tc>
        <w:tc>
          <w:tcPr>
            <w:tcW w:w="1790" w:type="dxa"/>
          </w:tcPr>
          <w:p w14:paraId="3F6A4070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6A36D2A4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39DD37C8" w14:textId="77777777" w:rsidTr="001F3E1A">
        <w:tc>
          <w:tcPr>
            <w:tcW w:w="3377" w:type="dxa"/>
          </w:tcPr>
          <w:p w14:paraId="1393630D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1789" w:type="dxa"/>
          </w:tcPr>
          <w:p w14:paraId="184BB541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2B7535B0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90" w:type="dxa"/>
          </w:tcPr>
          <w:p w14:paraId="4A9967D2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7A30B6AE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13216922" w14:textId="77777777" w:rsidTr="001F3E1A">
        <w:tc>
          <w:tcPr>
            <w:tcW w:w="3377" w:type="dxa"/>
          </w:tcPr>
          <w:p w14:paraId="76B1D62F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Licença do PostgreSQL</w:t>
            </w:r>
          </w:p>
        </w:tc>
        <w:tc>
          <w:tcPr>
            <w:tcW w:w="1789" w:type="dxa"/>
          </w:tcPr>
          <w:p w14:paraId="1F72C3CF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10CEA40F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2</w:t>
            </w:r>
          </w:p>
        </w:tc>
        <w:tc>
          <w:tcPr>
            <w:tcW w:w="1790" w:type="dxa"/>
          </w:tcPr>
          <w:p w14:paraId="62788E57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45F996F7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15017577" w14:textId="77777777" w:rsidTr="001F3E1A">
        <w:tc>
          <w:tcPr>
            <w:tcW w:w="3377" w:type="dxa"/>
          </w:tcPr>
          <w:p w14:paraId="03CB0A4F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Hora/homem de instalação/configuração</w:t>
            </w:r>
          </w:p>
        </w:tc>
        <w:tc>
          <w:tcPr>
            <w:tcW w:w="1789" w:type="dxa"/>
          </w:tcPr>
          <w:p w14:paraId="1F571AB8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6BA8CA26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90" w:type="dxa"/>
          </w:tcPr>
          <w:p w14:paraId="456014AE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1206413D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2E4F1DDD" w14:textId="77777777" w:rsidTr="001F3E1A">
        <w:tc>
          <w:tcPr>
            <w:tcW w:w="3377" w:type="dxa"/>
          </w:tcPr>
          <w:p w14:paraId="74040176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Backup S3 ???</w:t>
            </w:r>
          </w:p>
        </w:tc>
        <w:tc>
          <w:tcPr>
            <w:tcW w:w="1789" w:type="dxa"/>
          </w:tcPr>
          <w:p w14:paraId="58B904A7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4CF44D04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90" w:type="dxa"/>
          </w:tcPr>
          <w:p w14:paraId="533B5DD5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278B83E1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46D2E89C" w14:textId="77777777" w:rsidTr="001F3E1A">
        <w:tc>
          <w:tcPr>
            <w:tcW w:w="3377" w:type="dxa"/>
          </w:tcPr>
          <w:p w14:paraId="2C3979EF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VPN</w:t>
            </w:r>
          </w:p>
        </w:tc>
        <w:tc>
          <w:tcPr>
            <w:tcW w:w="1789" w:type="dxa"/>
          </w:tcPr>
          <w:p w14:paraId="340786B7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1FC7D97F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90" w:type="dxa"/>
          </w:tcPr>
          <w:p w14:paraId="50EFADC2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15E9D667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45775E98" w14:textId="77777777" w:rsidTr="001F3E1A">
        <w:tc>
          <w:tcPr>
            <w:tcW w:w="3377" w:type="dxa"/>
          </w:tcPr>
          <w:p w14:paraId="2432958B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AutoScaling</w:t>
            </w:r>
          </w:p>
        </w:tc>
        <w:tc>
          <w:tcPr>
            <w:tcW w:w="1789" w:type="dxa"/>
          </w:tcPr>
          <w:p w14:paraId="439FCC6A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6471CCF5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90" w:type="dxa"/>
          </w:tcPr>
          <w:p w14:paraId="7CD0B3A8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6D89405F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  <w:tr w:rsidR="00C02F12" w14:paraId="2AB66AEF" w14:textId="77777777" w:rsidTr="001F3E1A">
        <w:tc>
          <w:tcPr>
            <w:tcW w:w="3377" w:type="dxa"/>
          </w:tcPr>
          <w:p w14:paraId="0F74BE38" w14:textId="77777777" w:rsidR="00C02F12" w:rsidRPr="007E588B" w:rsidRDefault="00C02F12" w:rsidP="001F3E1A">
            <w:pPr>
              <w:rPr>
                <w:color w:val="161718" w:themeColor="text1"/>
              </w:rPr>
            </w:pPr>
            <w:r w:rsidRPr="007E588B">
              <w:rPr>
                <w:color w:val="161718" w:themeColor="text1"/>
              </w:rPr>
              <w:t>CloudWatch</w:t>
            </w:r>
          </w:p>
        </w:tc>
        <w:tc>
          <w:tcPr>
            <w:tcW w:w="1789" w:type="dxa"/>
          </w:tcPr>
          <w:p w14:paraId="0CB22B63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  <w:tc>
          <w:tcPr>
            <w:tcW w:w="824" w:type="dxa"/>
          </w:tcPr>
          <w:p w14:paraId="2A371B8E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90" w:type="dxa"/>
          </w:tcPr>
          <w:p w14:paraId="1F28DEF8" w14:textId="77777777" w:rsidR="00C02F12" w:rsidRPr="007E588B" w:rsidRDefault="00C02F12" w:rsidP="001F3E1A">
            <w:pPr>
              <w:jc w:val="center"/>
              <w:rPr>
                <w:color w:val="161718" w:themeColor="text1"/>
              </w:rPr>
            </w:pPr>
          </w:p>
        </w:tc>
        <w:tc>
          <w:tcPr>
            <w:tcW w:w="1783" w:type="dxa"/>
          </w:tcPr>
          <w:p w14:paraId="7DFE9566" w14:textId="77777777" w:rsidR="00C02F12" w:rsidRPr="007E588B" w:rsidRDefault="00C02F12" w:rsidP="001F3E1A">
            <w:pPr>
              <w:rPr>
                <w:color w:val="161718" w:themeColor="text1"/>
              </w:rPr>
            </w:pPr>
          </w:p>
        </w:tc>
      </w:tr>
    </w:tbl>
    <w:p w14:paraId="3331167C" w14:textId="77777777" w:rsidR="00D902D6" w:rsidRPr="00CD70DC" w:rsidRDefault="00D902D6" w:rsidP="00E32C99">
      <w:pPr>
        <w:pStyle w:val="Ttulo3"/>
        <w:spacing w:line="360" w:lineRule="auto"/>
        <w:rPr>
          <w:rFonts w:ascii="Arial" w:hAnsi="Arial" w:cs="Arial"/>
          <w:i w:val="0"/>
          <w:sz w:val="28"/>
        </w:rPr>
      </w:pPr>
    </w:p>
    <w:p w14:paraId="7D386DB5" w14:textId="77777777" w:rsidR="00D902D6" w:rsidRPr="00D902D6" w:rsidRDefault="00D902D6" w:rsidP="00E32C99">
      <w:pPr>
        <w:pStyle w:val="Ttulo3"/>
        <w:spacing w:line="360" w:lineRule="auto"/>
        <w:rPr>
          <w:rFonts w:ascii="Arial" w:hAnsi="Arial" w:cs="Arial"/>
          <w:sz w:val="28"/>
        </w:rPr>
      </w:pPr>
      <w:r w:rsidRPr="00D902D6">
        <w:rPr>
          <w:rFonts w:ascii="Arial" w:hAnsi="Arial" w:cs="Arial"/>
          <w:sz w:val="28"/>
        </w:rPr>
        <w:t>Obs: Podemos ofertar na proposta o custo mensal (suporte) ou especificar valores sobre demanda, assessoria e/ou mentoria.</w:t>
      </w:r>
    </w:p>
    <w:p w14:paraId="78D5B0B6" w14:textId="77777777"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</w:p>
    <w:p w14:paraId="38E92EFA" w14:textId="77777777" w:rsidR="00D902D6" w:rsidRPr="00D902D6" w:rsidRDefault="00D902D6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D902D6">
        <w:rPr>
          <w:rFonts w:ascii="Arial" w:hAnsi="Arial" w:cs="Arial"/>
          <w:b/>
          <w:i w:val="0"/>
          <w:sz w:val="36"/>
        </w:rPr>
        <w:t>Prazo e demais condições</w:t>
      </w:r>
    </w:p>
    <w:p w14:paraId="64BC0635" w14:textId="77777777" w:rsidR="00D902D6" w:rsidRP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1C4713D8" w14:textId="77777777" w:rsid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  <w:r w:rsidRPr="00D902D6">
        <w:rPr>
          <w:rFonts w:ascii="Arial" w:hAnsi="Arial" w:cs="Arial"/>
          <w:i w:val="0"/>
          <w:sz w:val="28"/>
          <w:szCs w:val="28"/>
        </w:rPr>
        <w:t>Pra</w:t>
      </w:r>
      <w:r>
        <w:rPr>
          <w:rFonts w:ascii="Arial" w:hAnsi="Arial" w:cs="Arial"/>
          <w:i w:val="0"/>
          <w:sz w:val="28"/>
          <w:szCs w:val="28"/>
        </w:rPr>
        <w:t>zo para entrega e ativação da solução</w:t>
      </w:r>
    </w:p>
    <w:p w14:paraId="6DD11138" w14:textId="77777777" w:rsid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088E83B0" w14:textId="77777777" w:rsid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5E5EB19B" w14:textId="77777777" w:rsidR="00D902D6" w:rsidRDefault="00D902D6" w:rsidP="004B7E44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 w:rsidRPr="00D902D6">
        <w:rPr>
          <w:rFonts w:ascii="Arial" w:hAnsi="Arial" w:cs="Arial"/>
          <w:b/>
          <w:i w:val="0"/>
          <w:sz w:val="36"/>
          <w:szCs w:val="28"/>
        </w:rPr>
        <w:t>Termos de responsabilidade</w:t>
      </w:r>
    </w:p>
    <w:p w14:paraId="71D069C3" w14:textId="77777777" w:rsidR="00D902D6" w:rsidRDefault="00D902D6" w:rsidP="004B7E44">
      <w:pPr>
        <w:pStyle w:val="Ttulo3"/>
        <w:rPr>
          <w:rFonts w:ascii="Arial" w:hAnsi="Arial" w:cs="Arial"/>
          <w:b/>
          <w:i w:val="0"/>
          <w:sz w:val="28"/>
          <w:szCs w:val="28"/>
        </w:rPr>
      </w:pPr>
    </w:p>
    <w:p w14:paraId="6376519A" w14:textId="77777777" w:rsidR="00D902D6" w:rsidRP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  <w:r w:rsidRPr="00D902D6">
        <w:rPr>
          <w:rFonts w:ascii="Arial" w:hAnsi="Arial" w:cs="Arial"/>
          <w:i w:val="0"/>
          <w:sz w:val="28"/>
          <w:szCs w:val="28"/>
        </w:rPr>
        <w:t>D</w:t>
      </w:r>
      <w:r>
        <w:rPr>
          <w:rFonts w:ascii="Arial" w:hAnsi="Arial" w:cs="Arial"/>
          <w:i w:val="0"/>
          <w:sz w:val="28"/>
          <w:szCs w:val="28"/>
        </w:rPr>
        <w:t>escritivo sobre o que é de nossa responsabilidade e a do cliente.</w:t>
      </w:r>
    </w:p>
    <w:p w14:paraId="4D257336" w14:textId="77777777" w:rsidR="00D902D6" w:rsidRDefault="00D902D6" w:rsidP="004B7E44">
      <w:pPr>
        <w:pStyle w:val="Ttulo3"/>
        <w:rPr>
          <w:rFonts w:ascii="Arial" w:hAnsi="Arial" w:cs="Arial"/>
          <w:b/>
          <w:i w:val="0"/>
          <w:sz w:val="44"/>
        </w:rPr>
      </w:pPr>
    </w:p>
    <w:p w14:paraId="30C1B888" w14:textId="77777777" w:rsidR="00D902D6" w:rsidRDefault="00D902D6" w:rsidP="00D902D6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>
        <w:rPr>
          <w:rFonts w:ascii="Arial" w:hAnsi="Arial" w:cs="Arial"/>
          <w:b/>
          <w:i w:val="0"/>
          <w:sz w:val="36"/>
          <w:szCs w:val="28"/>
        </w:rPr>
        <w:t>Acordo de Confidencialidade</w:t>
      </w:r>
    </w:p>
    <w:p w14:paraId="12D1120D" w14:textId="77777777" w:rsidR="00D902D6" w:rsidRDefault="00D902D6" w:rsidP="00D902D6">
      <w:pPr>
        <w:pStyle w:val="Ttulo3"/>
        <w:rPr>
          <w:rFonts w:ascii="Arial" w:hAnsi="Arial" w:cs="Arial"/>
          <w:b/>
          <w:i w:val="0"/>
          <w:sz w:val="36"/>
          <w:szCs w:val="28"/>
        </w:rPr>
      </w:pPr>
    </w:p>
    <w:p w14:paraId="79AE2BA0" w14:textId="77777777" w:rsidR="00D902D6" w:rsidRDefault="009F0BC3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Deixar detalhado sobre acesso a informações autorizada pela contratante apenas para a implantação do projeto sem utilizar para qualquer outra finalidade – lei LGPD.</w:t>
      </w:r>
    </w:p>
    <w:p w14:paraId="29CC8E17" w14:textId="77777777"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2773D0AA" w14:textId="77777777" w:rsidR="00AE1FBA" w:rsidRDefault="00AE1FBA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2118C81A" w14:textId="77777777" w:rsidR="00AE1FBA" w:rsidRDefault="00AE1FBA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4EC145B7" w14:textId="77777777" w:rsidR="00AE1FBA" w:rsidRDefault="00AE1FBA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679C6721" w14:textId="77777777" w:rsidR="00AE1FBA" w:rsidRDefault="00AE1FBA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14:paraId="762D3B2C" w14:textId="77777777" w:rsidR="00E51D22" w:rsidRDefault="00E51D22" w:rsidP="00D902D6">
      <w:pPr>
        <w:pStyle w:val="Ttulo3"/>
        <w:rPr>
          <w:rFonts w:ascii="Arial" w:hAnsi="Arial" w:cs="Arial"/>
          <w:b/>
          <w:sz w:val="28"/>
          <w:szCs w:val="28"/>
        </w:rPr>
      </w:pPr>
      <w:r w:rsidRPr="00E51D22">
        <w:rPr>
          <w:rFonts w:ascii="Arial" w:hAnsi="Arial" w:cs="Arial"/>
          <w:b/>
          <w:sz w:val="28"/>
          <w:szCs w:val="28"/>
        </w:rPr>
        <w:t>Documento anexo</w:t>
      </w:r>
      <w:r>
        <w:rPr>
          <w:rFonts w:ascii="Arial" w:hAnsi="Arial" w:cs="Arial"/>
          <w:b/>
          <w:sz w:val="28"/>
          <w:szCs w:val="28"/>
        </w:rPr>
        <w:t xml:space="preserve"> a proposta</w:t>
      </w:r>
      <w:r w:rsidRPr="00E51D22">
        <w:rPr>
          <w:rFonts w:ascii="Arial" w:hAnsi="Arial" w:cs="Arial"/>
          <w:b/>
          <w:sz w:val="28"/>
          <w:szCs w:val="28"/>
        </w:rPr>
        <w:t xml:space="preserve"> com as informações técnicas</w:t>
      </w:r>
      <w:r>
        <w:rPr>
          <w:rFonts w:ascii="Arial" w:hAnsi="Arial" w:cs="Arial"/>
          <w:b/>
          <w:sz w:val="28"/>
          <w:szCs w:val="28"/>
        </w:rPr>
        <w:t xml:space="preserve"> (equipe de TI)</w:t>
      </w:r>
    </w:p>
    <w:p w14:paraId="4043ED30" w14:textId="77777777" w:rsidR="00E51D22" w:rsidRDefault="00E51D22" w:rsidP="00D902D6">
      <w:pPr>
        <w:pStyle w:val="Ttulo3"/>
        <w:rPr>
          <w:rFonts w:ascii="Arial" w:hAnsi="Arial" w:cs="Arial"/>
          <w:b/>
          <w:sz w:val="28"/>
          <w:szCs w:val="28"/>
        </w:rPr>
      </w:pPr>
    </w:p>
    <w:p w14:paraId="08EF1AFD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noProof/>
          <w:sz w:val="36"/>
          <w:szCs w:val="28"/>
          <w:lang w:eastAsia="pt-BR"/>
        </w:rPr>
        <w:drawing>
          <wp:inline distT="0" distB="0" distL="0" distR="0" wp14:anchorId="2438869A" wp14:editId="27907BDE">
            <wp:extent cx="6097270" cy="52203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1980" w14:textId="77777777" w:rsidR="008353DE" w:rsidRPr="00FD08A6" w:rsidRDefault="008353DE" w:rsidP="00FD08A6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 w:rsidRPr="00FD08A6">
        <w:rPr>
          <w:rFonts w:ascii="Arial" w:hAnsi="Arial" w:cs="Arial"/>
          <w:b/>
          <w:i w:val="0"/>
          <w:sz w:val="36"/>
          <w:szCs w:val="28"/>
        </w:rPr>
        <w:t>INSTALAÇÃO INFRAESTRUTURA - AWS</w:t>
      </w:r>
    </w:p>
    <w:p w14:paraId="713E292D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8BE8FD7" w14:textId="77777777" w:rsidR="008353DE" w:rsidRPr="00FD08A6" w:rsidRDefault="00FD08A6" w:rsidP="00E32C99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D08A6">
        <w:rPr>
          <w:rFonts w:ascii="Arial" w:hAnsi="Arial" w:cs="Arial"/>
          <w:b/>
          <w:i w:val="0"/>
          <w:sz w:val="32"/>
          <w:szCs w:val="28"/>
        </w:rPr>
        <w:t>EC2</w:t>
      </w:r>
      <w:r w:rsidRPr="00FD08A6">
        <w:rPr>
          <w:rFonts w:ascii="Arial" w:hAnsi="Arial" w:cs="Arial"/>
          <w:b/>
          <w:i w:val="0"/>
          <w:sz w:val="28"/>
          <w:szCs w:val="28"/>
        </w:rPr>
        <w:t xml:space="preserve"> </w:t>
      </w:r>
    </w:p>
    <w:p w14:paraId="41A12BE8" w14:textId="77777777" w:rsidR="008353DE" w:rsidRDefault="00FD08A6" w:rsidP="00FD08A6">
      <w:pPr>
        <w:pStyle w:val="Ttulo3"/>
        <w:numPr>
          <w:ilvl w:val="0"/>
          <w:numId w:val="5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Criação de 2 Instâncias Linux Ubuntu 20.04, modelo M5 Large (para demanda de alto acesso na aplicação).</w:t>
      </w:r>
    </w:p>
    <w:p w14:paraId="5F1E4669" w14:textId="77777777" w:rsidR="00FD08A6" w:rsidRDefault="00FD08A6" w:rsidP="00FD08A6">
      <w:pPr>
        <w:pStyle w:val="Ttulo3"/>
        <w:numPr>
          <w:ilvl w:val="0"/>
          <w:numId w:val="5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 xml:space="preserve">Instalação do ERP Odoo do repositório Github – </w:t>
      </w:r>
    </w:p>
    <w:p w14:paraId="27800FE6" w14:textId="77777777" w:rsidR="00B24CFD" w:rsidRDefault="00B24CFD" w:rsidP="00B24CFD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6EEB7A7" w14:textId="77777777" w:rsidR="00B24CFD" w:rsidRDefault="00B24CFD" w:rsidP="00B24CFD">
      <w:pPr>
        <w:pStyle w:val="Ttulo3"/>
        <w:spacing w:line="360" w:lineRule="auto"/>
        <w:rPr>
          <w:rFonts w:ascii="Arial" w:hAnsi="Arial" w:cs="Arial"/>
          <w:b/>
          <w:i w:val="0"/>
          <w:sz w:val="32"/>
          <w:szCs w:val="28"/>
        </w:rPr>
      </w:pPr>
      <w:r w:rsidRPr="00B24CFD">
        <w:rPr>
          <w:rFonts w:ascii="Arial" w:hAnsi="Arial" w:cs="Arial"/>
          <w:b/>
          <w:i w:val="0"/>
          <w:sz w:val="32"/>
          <w:szCs w:val="28"/>
        </w:rPr>
        <w:t>RDS</w:t>
      </w:r>
    </w:p>
    <w:p w14:paraId="3F087E59" w14:textId="77777777" w:rsidR="00B24CFD" w:rsidRPr="00B24CFD" w:rsidRDefault="00B24CFD" w:rsidP="00B24CFD">
      <w:pPr>
        <w:pStyle w:val="Ttulo3"/>
        <w:numPr>
          <w:ilvl w:val="0"/>
          <w:numId w:val="6"/>
        </w:numPr>
        <w:spacing w:line="360" w:lineRule="auto"/>
        <w:rPr>
          <w:rFonts w:ascii="Arial" w:hAnsi="Arial" w:cs="Arial"/>
          <w:b/>
          <w:i w:val="0"/>
          <w:sz w:val="32"/>
          <w:szCs w:val="28"/>
        </w:rPr>
      </w:pPr>
    </w:p>
    <w:p w14:paraId="43E3FFC3" w14:textId="77777777" w:rsidR="00FD08A6" w:rsidRDefault="00FD08A6" w:rsidP="00FD08A6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CD7B71B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8C480E1" w14:textId="77777777" w:rsidR="008353DE" w:rsidRPr="008353DE" w:rsidRDefault="008353DE" w:rsidP="008353DE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 w:rsidRPr="008353DE">
        <w:rPr>
          <w:rFonts w:ascii="Arial" w:hAnsi="Arial" w:cs="Arial"/>
          <w:b/>
          <w:i w:val="0"/>
          <w:sz w:val="36"/>
          <w:szCs w:val="28"/>
        </w:rPr>
        <w:t xml:space="preserve">Instalação </w:t>
      </w:r>
      <w:r>
        <w:rPr>
          <w:rFonts w:ascii="Arial" w:hAnsi="Arial" w:cs="Arial"/>
          <w:b/>
          <w:i w:val="0"/>
          <w:sz w:val="36"/>
          <w:szCs w:val="28"/>
        </w:rPr>
        <w:t xml:space="preserve">ERP </w:t>
      </w:r>
      <w:r w:rsidRPr="008353DE">
        <w:rPr>
          <w:rFonts w:ascii="Arial" w:hAnsi="Arial" w:cs="Arial"/>
          <w:b/>
          <w:i w:val="0"/>
          <w:sz w:val="36"/>
          <w:szCs w:val="28"/>
        </w:rPr>
        <w:t>Odoo – versão 15.0</w:t>
      </w:r>
    </w:p>
    <w:p w14:paraId="05910C56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892F57E" w14:textId="77777777" w:rsidR="008353DE" w:rsidRPr="008353DE" w:rsidRDefault="008353DE" w:rsidP="00E32C99">
      <w:pPr>
        <w:pStyle w:val="Ttulo3"/>
        <w:spacing w:line="360" w:lineRule="auto"/>
        <w:rPr>
          <w:rFonts w:ascii="Arial" w:hAnsi="Arial" w:cs="Arial"/>
          <w:b/>
          <w:i w:val="0"/>
          <w:sz w:val="32"/>
          <w:szCs w:val="28"/>
        </w:rPr>
      </w:pPr>
      <w:r w:rsidRPr="008353DE">
        <w:rPr>
          <w:rFonts w:ascii="Arial" w:hAnsi="Arial" w:cs="Arial"/>
          <w:b/>
          <w:i w:val="0"/>
          <w:sz w:val="32"/>
          <w:szCs w:val="28"/>
        </w:rPr>
        <w:t>instalacao-odoo-ecs.md</w:t>
      </w:r>
    </w:p>
    <w:p w14:paraId="28E0A9BB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apt-get update</w:t>
      </w:r>
    </w:p>
    <w:p w14:paraId="4DDC454C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 upgrade</w:t>
      </w:r>
    </w:p>
    <w:p w14:paraId="165B50B3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apt-get -y install git binutils</w:t>
      </w:r>
    </w:p>
    <w:p w14:paraId="48339F92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git clone https://github.com/aws/efs-utils</w:t>
      </w:r>
    </w:p>
    <w:p w14:paraId="7F7D74E2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cd efs-utils/</w:t>
      </w:r>
    </w:p>
    <w:p w14:paraId="0AFA01EF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./build-deb.sh</w:t>
      </w:r>
    </w:p>
    <w:p w14:paraId="3428DCCE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apt-get -y install ./build/amazon-efs-utils*deb</w:t>
      </w:r>
    </w:p>
    <w:p w14:paraId="1EABA068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 install python3-botocore</w:t>
      </w:r>
    </w:p>
    <w:p w14:paraId="393579E4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apt-get install build-essential libwrap0-dev libssl-dev</w:t>
      </w:r>
    </w:p>
    <w:p w14:paraId="5391FDF0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mkdir -p /var/lib/odoo</w:t>
      </w:r>
    </w:p>
    <w:p w14:paraId="22C7BF6C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mount -t efs -o tls {id-efs}:/ /var/lib/odoo</w:t>
      </w:r>
    </w:p>
    <w:p w14:paraId="640766E7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 update</w:t>
      </w:r>
    </w:p>
    <w:p w14:paraId="0B038F80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cd ~/</w:t>
      </w:r>
    </w:p>
    <w:p w14:paraId="22A4E457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wget https://github.com/wkhtmltopdf/wkhtmltopdf/releases/download/0.12.5/wkhtmltox_0.12.5-1.bionic_amd64.deb</w:t>
      </w:r>
    </w:p>
    <w:p w14:paraId="2AD891FB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 install ./wkhtmltox_0.12.5-1.bionic_amd64.deb</w:t>
      </w:r>
    </w:p>
    <w:p w14:paraId="516522C0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wget -O - https://nightly.odoo.com/odoo.key | sudo apt-key add -</w:t>
      </w:r>
    </w:p>
    <w:p w14:paraId="2FF2EE0D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echo "deb http://nightly.odoo.com/15.0/nightly/deb/ ./" | sudo tee /etc/apt/sources.list.d/odoo.list</w:t>
      </w:r>
    </w:p>
    <w:p w14:paraId="15A33B72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 update</w:t>
      </w:r>
    </w:p>
    <w:p w14:paraId="322C4C45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apt install odoo</w:t>
      </w:r>
    </w:p>
    <w:p w14:paraId="6876D452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service odoo status</w:t>
      </w:r>
    </w:p>
    <w:p w14:paraId="31BC4527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systemctl enable --now odoo</w:t>
      </w:r>
    </w:p>
    <w:p w14:paraId="1EB5AA35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chown -R odoo /var/lib/odoo</w:t>
      </w:r>
    </w:p>
    <w:p w14:paraId="3A4F8035" w14:textId="77777777" w:rsid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sudo vi /etc/odoo/odoo.conf</w:t>
      </w:r>
    </w:p>
    <w:p w14:paraId="16F639A3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F0DE785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b/>
          <w:i w:val="0"/>
          <w:sz w:val="32"/>
          <w:szCs w:val="28"/>
        </w:rPr>
      </w:pPr>
      <w:r w:rsidRPr="008353DE">
        <w:rPr>
          <w:rFonts w:ascii="Arial" w:hAnsi="Arial" w:cs="Arial"/>
          <w:b/>
          <w:i w:val="0"/>
          <w:sz w:val="32"/>
          <w:szCs w:val="28"/>
        </w:rPr>
        <w:t>Adicionar:</w:t>
      </w:r>
    </w:p>
    <w:p w14:paraId="5377DA31" w14:textId="77777777" w:rsid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data_dir = /var/lib/odoo</w:t>
      </w:r>
    </w:p>
    <w:p w14:paraId="37FA73D3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E3A4051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b/>
          <w:i w:val="0"/>
          <w:sz w:val="32"/>
          <w:szCs w:val="28"/>
        </w:rPr>
      </w:pPr>
      <w:r w:rsidRPr="008353DE">
        <w:rPr>
          <w:rFonts w:ascii="Arial" w:hAnsi="Arial" w:cs="Arial"/>
          <w:b/>
          <w:i w:val="0"/>
          <w:sz w:val="32"/>
          <w:szCs w:val="28"/>
        </w:rPr>
        <w:t>Editar:</w:t>
      </w:r>
    </w:p>
    <w:p w14:paraId="3BC23506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 xml:space="preserve">db_host = {endpointo-do-rds} </w:t>
      </w:r>
    </w:p>
    <w:p w14:paraId="2478F99A" w14:textId="77777777" w:rsidR="008353DE" w:rsidRP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 xml:space="preserve">db_password = {senha-do-banco} </w:t>
      </w:r>
    </w:p>
    <w:p w14:paraId="500C5B4A" w14:textId="77777777" w:rsidR="008353DE" w:rsidRDefault="008353DE" w:rsidP="008353DE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8353DE">
        <w:rPr>
          <w:rFonts w:ascii="Arial" w:hAnsi="Arial" w:cs="Arial"/>
          <w:i w:val="0"/>
          <w:sz w:val="28"/>
          <w:szCs w:val="28"/>
        </w:rPr>
        <w:t>db_user = {usuario-do-banco}</w:t>
      </w:r>
    </w:p>
    <w:p w14:paraId="051717A1" w14:textId="6B9D6E11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19484C7" w14:textId="77777777" w:rsidR="005F6EFA" w:rsidRDefault="005F6EFA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1F2249F" w14:textId="799C3806" w:rsidR="008353DE" w:rsidRPr="005F6EFA" w:rsidRDefault="005F6EFA" w:rsidP="005F6EFA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 w:rsidRPr="005F6EFA">
        <w:rPr>
          <w:rFonts w:ascii="Arial" w:hAnsi="Arial" w:cs="Arial"/>
          <w:b/>
          <w:i w:val="0"/>
          <w:sz w:val="36"/>
          <w:szCs w:val="28"/>
        </w:rPr>
        <w:t>Estrutura AWS</w:t>
      </w:r>
    </w:p>
    <w:p w14:paraId="2173DD40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8CDFE05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5F6EFA">
        <w:rPr>
          <w:rFonts w:ascii="Arial" w:hAnsi="Arial" w:cs="Arial"/>
          <w:b/>
          <w:i w:val="0"/>
          <w:sz w:val="28"/>
          <w:szCs w:val="28"/>
        </w:rPr>
        <w:t>1 - VPC</w:t>
      </w:r>
    </w:p>
    <w:p w14:paraId="6196BB77" w14:textId="1DB899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Criada</w:t>
      </w:r>
      <w:r w:rsidRPr="005F6EFA">
        <w:rPr>
          <w:rFonts w:ascii="Arial" w:hAnsi="Arial" w:cs="Arial"/>
          <w:i w:val="0"/>
          <w:sz w:val="28"/>
          <w:szCs w:val="28"/>
        </w:rPr>
        <w:t xml:space="preserve"> 1 VPC </w:t>
      </w:r>
      <w:r>
        <w:rPr>
          <w:rFonts w:ascii="Arial" w:hAnsi="Arial" w:cs="Arial"/>
          <w:i w:val="0"/>
          <w:sz w:val="28"/>
          <w:szCs w:val="28"/>
        </w:rPr>
        <w:t>(</w:t>
      </w:r>
      <w:r w:rsidRPr="005F6EFA">
        <w:rPr>
          <w:rFonts w:ascii="Arial" w:hAnsi="Arial" w:cs="Arial"/>
          <w:i w:val="0"/>
          <w:sz w:val="28"/>
          <w:szCs w:val="28"/>
        </w:rPr>
        <w:t>IPV4 10.0.0.0/16</w:t>
      </w:r>
      <w:r>
        <w:rPr>
          <w:rFonts w:ascii="Arial" w:hAnsi="Arial" w:cs="Arial"/>
          <w:i w:val="0"/>
          <w:sz w:val="28"/>
          <w:szCs w:val="28"/>
        </w:rPr>
        <w:t>)</w:t>
      </w:r>
      <w:r w:rsidRPr="005F6EFA">
        <w:rPr>
          <w:rFonts w:ascii="Arial" w:hAnsi="Arial" w:cs="Arial"/>
          <w:i w:val="0"/>
          <w:sz w:val="28"/>
          <w:szCs w:val="28"/>
        </w:rPr>
        <w:t xml:space="preserve"> e Habilita</w:t>
      </w:r>
      <w:r>
        <w:rPr>
          <w:rFonts w:ascii="Arial" w:hAnsi="Arial" w:cs="Arial"/>
          <w:i w:val="0"/>
          <w:sz w:val="28"/>
          <w:szCs w:val="28"/>
        </w:rPr>
        <w:t>do</w:t>
      </w:r>
      <w:r w:rsidRPr="005F6EFA">
        <w:rPr>
          <w:rFonts w:ascii="Arial" w:hAnsi="Arial" w:cs="Arial"/>
          <w:i w:val="0"/>
          <w:sz w:val="28"/>
          <w:szCs w:val="28"/>
        </w:rPr>
        <w:t xml:space="preserve"> Host e resolução DNS</w:t>
      </w:r>
    </w:p>
    <w:p w14:paraId="6EA2A02A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FE76696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5F6EFA">
        <w:rPr>
          <w:rFonts w:ascii="Arial" w:hAnsi="Arial" w:cs="Arial"/>
          <w:b/>
          <w:i w:val="0"/>
          <w:sz w:val="28"/>
          <w:szCs w:val="28"/>
        </w:rPr>
        <w:t>2 - Subnets</w:t>
      </w:r>
    </w:p>
    <w:p w14:paraId="1B578819" w14:textId="2BE1514F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Cria</w:t>
      </w:r>
      <w:r>
        <w:rPr>
          <w:rFonts w:ascii="Arial" w:hAnsi="Arial" w:cs="Arial"/>
          <w:i w:val="0"/>
          <w:sz w:val="28"/>
          <w:szCs w:val="28"/>
        </w:rPr>
        <w:t>da</w:t>
      </w:r>
      <w:r w:rsidRPr="005F6EFA">
        <w:rPr>
          <w:rFonts w:ascii="Arial" w:hAnsi="Arial" w:cs="Arial"/>
          <w:i w:val="0"/>
          <w:sz w:val="28"/>
          <w:szCs w:val="28"/>
        </w:rPr>
        <w:t xml:space="preserve"> 4 subnets: 2 privadas e 2 publicas</w:t>
      </w:r>
    </w:p>
    <w:p w14:paraId="7DF916CB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6B11C95" w14:textId="77777777" w:rsidR="005F6EFA" w:rsidRDefault="005F6EFA" w:rsidP="0057174C">
      <w:pPr>
        <w:pStyle w:val="Ttulo3"/>
        <w:numPr>
          <w:ilvl w:val="0"/>
          <w:numId w:val="6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publica-a com o bloco IPV4 10.0.1.0/16</w:t>
      </w:r>
    </w:p>
    <w:p w14:paraId="42AA398F" w14:textId="77777777" w:rsidR="005F6EFA" w:rsidRDefault="005F6EFA" w:rsidP="00760A74">
      <w:pPr>
        <w:pStyle w:val="Ttulo3"/>
        <w:numPr>
          <w:ilvl w:val="0"/>
          <w:numId w:val="6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publica-b com o bloco IPV4 10.0.2.0/16</w:t>
      </w:r>
    </w:p>
    <w:p w14:paraId="040E6653" w14:textId="77777777" w:rsidR="005F6EFA" w:rsidRDefault="005F6EFA" w:rsidP="00542E9C">
      <w:pPr>
        <w:pStyle w:val="Ttulo3"/>
        <w:numPr>
          <w:ilvl w:val="0"/>
          <w:numId w:val="6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privada-a com o bloco IPV4 10.0.3.0/16</w:t>
      </w:r>
    </w:p>
    <w:p w14:paraId="3E8E9F89" w14:textId="42EC7341" w:rsidR="005F6EFA" w:rsidRPr="005F6EFA" w:rsidRDefault="005F6EFA" w:rsidP="00542E9C">
      <w:pPr>
        <w:pStyle w:val="Ttulo3"/>
        <w:numPr>
          <w:ilvl w:val="0"/>
          <w:numId w:val="6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privada-b com o bloco IPV4 10.0.4.0/16</w:t>
      </w:r>
    </w:p>
    <w:p w14:paraId="008B31CD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7022F94" w14:textId="3E9E6F5E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</w:t>
      </w:r>
      <w:r w:rsidRPr="005F6EFA">
        <w:rPr>
          <w:rFonts w:ascii="Arial" w:hAnsi="Arial" w:cs="Arial"/>
          <w:i w:val="0"/>
          <w:sz w:val="28"/>
          <w:szCs w:val="28"/>
        </w:rPr>
        <w:t xml:space="preserve">onfigurações das duas subnets </w:t>
      </w:r>
      <w:r w:rsidRPr="005F6EFA">
        <w:rPr>
          <w:rFonts w:ascii="Arial" w:hAnsi="Arial" w:cs="Arial"/>
          <w:i w:val="0"/>
          <w:sz w:val="28"/>
          <w:szCs w:val="28"/>
        </w:rPr>
        <w:t>públicas</w:t>
      </w:r>
      <w:r>
        <w:rPr>
          <w:rFonts w:ascii="Arial" w:hAnsi="Arial" w:cs="Arial"/>
          <w:i w:val="0"/>
          <w:sz w:val="28"/>
          <w:szCs w:val="28"/>
        </w:rPr>
        <w:t xml:space="preserve"> habilitadas o IPv4 a</w:t>
      </w:r>
      <w:r w:rsidRPr="005F6EFA">
        <w:rPr>
          <w:rFonts w:ascii="Arial" w:hAnsi="Arial" w:cs="Arial"/>
          <w:i w:val="0"/>
          <w:sz w:val="28"/>
          <w:szCs w:val="28"/>
        </w:rPr>
        <w:t>utomaticamente</w:t>
      </w:r>
      <w:r w:rsidRPr="005F6EFA">
        <w:rPr>
          <w:rFonts w:ascii="Arial" w:hAnsi="Arial" w:cs="Arial"/>
          <w:i w:val="0"/>
          <w:sz w:val="28"/>
          <w:szCs w:val="28"/>
        </w:rPr>
        <w:t xml:space="preserve"> e o DNS</w:t>
      </w:r>
    </w:p>
    <w:p w14:paraId="29E8441E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9AD0618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5F6EFA">
        <w:rPr>
          <w:rFonts w:ascii="Arial" w:hAnsi="Arial" w:cs="Arial"/>
          <w:b/>
          <w:i w:val="0"/>
          <w:sz w:val="28"/>
          <w:szCs w:val="28"/>
        </w:rPr>
        <w:t>3 - Internet Gateway</w:t>
      </w:r>
    </w:p>
    <w:p w14:paraId="3DCF9ADD" w14:textId="350C0D86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Internet Gateway criada e associada</w:t>
      </w:r>
      <w:r w:rsidRPr="005F6EFA">
        <w:rPr>
          <w:rFonts w:ascii="Arial" w:hAnsi="Arial" w:cs="Arial"/>
          <w:i w:val="0"/>
          <w:sz w:val="28"/>
          <w:szCs w:val="28"/>
        </w:rPr>
        <w:t xml:space="preserve"> </w:t>
      </w:r>
      <w:r w:rsidRPr="005F6EFA">
        <w:rPr>
          <w:rFonts w:ascii="Arial" w:hAnsi="Arial" w:cs="Arial"/>
          <w:i w:val="0"/>
          <w:sz w:val="28"/>
          <w:szCs w:val="28"/>
        </w:rPr>
        <w:t>à</w:t>
      </w:r>
      <w:r w:rsidRPr="005F6EFA">
        <w:rPr>
          <w:rFonts w:ascii="Arial" w:hAnsi="Arial" w:cs="Arial"/>
          <w:i w:val="0"/>
          <w:sz w:val="28"/>
          <w:szCs w:val="28"/>
        </w:rPr>
        <w:t xml:space="preserve"> VPC</w:t>
      </w:r>
    </w:p>
    <w:p w14:paraId="6074E973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02CC077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5F6EFA">
        <w:rPr>
          <w:rFonts w:ascii="Arial" w:hAnsi="Arial" w:cs="Arial"/>
          <w:b/>
          <w:i w:val="0"/>
          <w:sz w:val="28"/>
          <w:szCs w:val="28"/>
        </w:rPr>
        <w:t>4 - Router Table</w:t>
      </w:r>
    </w:p>
    <w:p w14:paraId="4FE046FB" w14:textId="22D1458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lastRenderedPageBreak/>
        <w:t xml:space="preserve">Criada </w:t>
      </w:r>
      <w:r w:rsidRPr="005F6EFA">
        <w:rPr>
          <w:rFonts w:ascii="Arial" w:hAnsi="Arial" w:cs="Arial"/>
          <w:i w:val="0"/>
          <w:sz w:val="28"/>
          <w:szCs w:val="28"/>
        </w:rPr>
        <w:t>2 Route Tables: 1 privada e 1 publica</w:t>
      </w:r>
    </w:p>
    <w:p w14:paraId="0F0D2ED9" w14:textId="77777777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252CEE4" w14:textId="49625A66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 xml:space="preserve">Rede </w:t>
      </w:r>
      <w:r w:rsidRPr="005F6EFA">
        <w:rPr>
          <w:rFonts w:ascii="Arial" w:hAnsi="Arial" w:cs="Arial"/>
          <w:i w:val="0"/>
          <w:sz w:val="28"/>
          <w:szCs w:val="28"/>
        </w:rPr>
        <w:t>Pública</w:t>
      </w:r>
      <w:r w:rsidRPr="005F6EFA">
        <w:rPr>
          <w:rFonts w:ascii="Arial" w:hAnsi="Arial" w:cs="Arial"/>
          <w:i w:val="0"/>
          <w:sz w:val="28"/>
          <w:szCs w:val="28"/>
        </w:rPr>
        <w:t>:</w:t>
      </w:r>
    </w:p>
    <w:p w14:paraId="3DD7C1A4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92C8EFE" w14:textId="16554F52" w:rsidR="005F6EFA" w:rsidRPr="005F6EFA" w:rsidRDefault="005F6EFA" w:rsidP="005F6EFA">
      <w:pPr>
        <w:pStyle w:val="Ttulo3"/>
        <w:numPr>
          <w:ilvl w:val="0"/>
          <w:numId w:val="7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Intern</w:t>
      </w:r>
      <w:r>
        <w:rPr>
          <w:rFonts w:ascii="Arial" w:hAnsi="Arial" w:cs="Arial"/>
          <w:i w:val="0"/>
          <w:sz w:val="28"/>
          <w:szCs w:val="28"/>
        </w:rPr>
        <w:t>et Gateway nesta rota com destin</w:t>
      </w:r>
      <w:r w:rsidRPr="005F6EFA">
        <w:rPr>
          <w:rFonts w:ascii="Arial" w:hAnsi="Arial" w:cs="Arial"/>
          <w:i w:val="0"/>
          <w:sz w:val="28"/>
          <w:szCs w:val="28"/>
        </w:rPr>
        <w:t>o liberado. (0.0.0.0/0)</w:t>
      </w:r>
      <w:r>
        <w:rPr>
          <w:rFonts w:ascii="Arial" w:hAnsi="Arial" w:cs="Arial"/>
          <w:i w:val="0"/>
          <w:sz w:val="28"/>
          <w:szCs w:val="28"/>
        </w:rPr>
        <w:t xml:space="preserve"> às duas subredes públicas.</w:t>
      </w:r>
    </w:p>
    <w:p w14:paraId="2D19DCD0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438E5A3" w14:textId="2E6B1832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Rede P</w:t>
      </w:r>
      <w:r w:rsidRPr="005F6EFA">
        <w:rPr>
          <w:rFonts w:ascii="Arial" w:hAnsi="Arial" w:cs="Arial"/>
          <w:i w:val="0"/>
          <w:sz w:val="28"/>
          <w:szCs w:val="28"/>
        </w:rPr>
        <w:t>rivada:</w:t>
      </w:r>
    </w:p>
    <w:p w14:paraId="25CE8265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E6D30E8" w14:textId="28278029" w:rsidR="005F6EFA" w:rsidRPr="005F6EFA" w:rsidRDefault="005F6EFA" w:rsidP="005F6EFA">
      <w:pPr>
        <w:pStyle w:val="Ttulo3"/>
        <w:numPr>
          <w:ilvl w:val="0"/>
          <w:numId w:val="7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2 subredes privadas</w:t>
      </w:r>
      <w:r>
        <w:rPr>
          <w:rFonts w:ascii="Arial" w:hAnsi="Arial" w:cs="Arial"/>
          <w:i w:val="0"/>
          <w:sz w:val="28"/>
          <w:szCs w:val="28"/>
        </w:rPr>
        <w:t xml:space="preserve"> associadas entre si.</w:t>
      </w:r>
    </w:p>
    <w:p w14:paraId="3DFA3AC7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24A0736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5F6EFA">
        <w:rPr>
          <w:rFonts w:ascii="Arial" w:hAnsi="Arial" w:cs="Arial"/>
          <w:b/>
          <w:i w:val="0"/>
          <w:sz w:val="28"/>
          <w:szCs w:val="28"/>
        </w:rPr>
        <w:t>5 - NetWork ACL</w:t>
      </w:r>
    </w:p>
    <w:p w14:paraId="569A5946" w14:textId="77777777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D03472E" w14:textId="5C4B7A29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 xml:space="preserve">Criação de </w:t>
      </w:r>
      <w:r w:rsidRPr="005F6EFA">
        <w:rPr>
          <w:rFonts w:ascii="Arial" w:hAnsi="Arial" w:cs="Arial"/>
          <w:i w:val="0"/>
          <w:sz w:val="28"/>
          <w:szCs w:val="28"/>
        </w:rPr>
        <w:t>duas Netword ACL:</w:t>
      </w:r>
    </w:p>
    <w:p w14:paraId="7DE79731" w14:textId="77777777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70DEE80" w14:textId="4CA488A8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Rede Pú</w:t>
      </w:r>
      <w:r w:rsidRPr="003B3D2C">
        <w:rPr>
          <w:rFonts w:ascii="Arial" w:hAnsi="Arial" w:cs="Arial"/>
          <w:b/>
          <w:i w:val="0"/>
          <w:sz w:val="28"/>
          <w:szCs w:val="28"/>
        </w:rPr>
        <w:t>blica</w:t>
      </w:r>
      <w:r>
        <w:rPr>
          <w:rFonts w:ascii="Arial" w:hAnsi="Arial" w:cs="Arial"/>
          <w:i w:val="0"/>
          <w:sz w:val="28"/>
          <w:szCs w:val="28"/>
        </w:rPr>
        <w:t xml:space="preserve"> (2 subnets públicas)  </w:t>
      </w:r>
    </w:p>
    <w:p w14:paraId="055107C8" w14:textId="073D34E5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222E06D" w14:textId="7EB8F96F" w:rsidR="003B3D2C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Subnet 1</w:t>
      </w:r>
    </w:p>
    <w:p w14:paraId="303A75F5" w14:textId="34EBD9F1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Regras de entrada: liberação</w:t>
      </w:r>
      <w:r w:rsidRPr="005F6EFA">
        <w:rPr>
          <w:rFonts w:ascii="Arial" w:hAnsi="Arial" w:cs="Arial"/>
          <w:i w:val="0"/>
          <w:sz w:val="28"/>
          <w:szCs w:val="28"/>
        </w:rPr>
        <w:t xml:space="preserve"> </w:t>
      </w:r>
      <w:r>
        <w:rPr>
          <w:rFonts w:ascii="Arial" w:hAnsi="Arial" w:cs="Arial"/>
          <w:i w:val="0"/>
          <w:sz w:val="28"/>
          <w:szCs w:val="28"/>
        </w:rPr>
        <w:t>d</w:t>
      </w:r>
      <w:r w:rsidRPr="005F6EFA">
        <w:rPr>
          <w:rFonts w:ascii="Arial" w:hAnsi="Arial" w:cs="Arial"/>
          <w:i w:val="0"/>
          <w:sz w:val="28"/>
          <w:szCs w:val="28"/>
        </w:rPr>
        <w:t>as po</w:t>
      </w:r>
      <w:r>
        <w:rPr>
          <w:rFonts w:ascii="Arial" w:hAnsi="Arial" w:cs="Arial"/>
          <w:i w:val="0"/>
          <w:sz w:val="28"/>
          <w:szCs w:val="28"/>
        </w:rPr>
        <w:t>r</w:t>
      </w:r>
      <w:r w:rsidRPr="005F6EFA">
        <w:rPr>
          <w:rFonts w:ascii="Arial" w:hAnsi="Arial" w:cs="Arial"/>
          <w:i w:val="0"/>
          <w:sz w:val="28"/>
          <w:szCs w:val="28"/>
        </w:rPr>
        <w:t>tas abaixo para origem: 0.0.0.0/0</w:t>
      </w:r>
    </w:p>
    <w:p w14:paraId="24D60B2F" w14:textId="5C5270B1" w:rsidR="005F6EFA" w:rsidRPr="005F6EFA" w:rsidRDefault="005F6EFA" w:rsidP="005F6EFA">
      <w:pPr>
        <w:pStyle w:val="Ttulo3"/>
        <w:numPr>
          <w:ilvl w:val="0"/>
          <w:numId w:val="7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80 e 443 </w:t>
      </w:r>
      <w:r>
        <w:rPr>
          <w:rFonts w:ascii="Arial" w:hAnsi="Arial" w:cs="Arial"/>
          <w:i w:val="0"/>
          <w:sz w:val="28"/>
          <w:szCs w:val="28"/>
        </w:rPr>
        <w:t>(entrada Load B</w:t>
      </w:r>
      <w:r w:rsidRPr="005F6EFA">
        <w:rPr>
          <w:rFonts w:ascii="Arial" w:hAnsi="Arial" w:cs="Arial"/>
          <w:i w:val="0"/>
          <w:sz w:val="28"/>
          <w:szCs w:val="28"/>
        </w:rPr>
        <w:t>alance</w:t>
      </w:r>
      <w:r>
        <w:rPr>
          <w:rFonts w:ascii="Arial" w:hAnsi="Arial" w:cs="Arial"/>
          <w:i w:val="0"/>
          <w:sz w:val="28"/>
          <w:szCs w:val="28"/>
        </w:rPr>
        <w:t>)</w:t>
      </w:r>
    </w:p>
    <w:p w14:paraId="5A895EB3" w14:textId="348B5D0B" w:rsidR="005F6EFA" w:rsidRDefault="005F6EFA" w:rsidP="00AC6819">
      <w:pPr>
        <w:pStyle w:val="Ttulo3"/>
        <w:numPr>
          <w:ilvl w:val="0"/>
          <w:numId w:val="7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22 </w:t>
      </w:r>
      <w:r w:rsidRPr="005F6EFA">
        <w:rPr>
          <w:rFonts w:ascii="Arial" w:hAnsi="Arial" w:cs="Arial"/>
          <w:i w:val="0"/>
          <w:sz w:val="28"/>
          <w:szCs w:val="28"/>
        </w:rPr>
        <w:t>(</w:t>
      </w:r>
      <w:r>
        <w:rPr>
          <w:rFonts w:ascii="Arial" w:hAnsi="Arial" w:cs="Arial"/>
          <w:i w:val="0"/>
          <w:sz w:val="28"/>
          <w:szCs w:val="28"/>
        </w:rPr>
        <w:t>a</w:t>
      </w:r>
      <w:r w:rsidRPr="005F6EFA">
        <w:rPr>
          <w:rFonts w:ascii="Arial" w:hAnsi="Arial" w:cs="Arial"/>
          <w:i w:val="0"/>
          <w:sz w:val="28"/>
          <w:szCs w:val="28"/>
        </w:rPr>
        <w:t xml:space="preserve">cesso </w:t>
      </w:r>
      <w:r>
        <w:rPr>
          <w:rFonts w:ascii="Arial" w:hAnsi="Arial" w:cs="Arial"/>
          <w:i w:val="0"/>
          <w:sz w:val="28"/>
          <w:szCs w:val="28"/>
        </w:rPr>
        <w:t>SSH)</w:t>
      </w:r>
    </w:p>
    <w:p w14:paraId="0802CCA3" w14:textId="41693005" w:rsidR="005F6EFA" w:rsidRPr="005F6EFA" w:rsidRDefault="005F6EFA" w:rsidP="00AC6819">
      <w:pPr>
        <w:pStyle w:val="Ttulo3"/>
        <w:numPr>
          <w:ilvl w:val="0"/>
          <w:numId w:val="7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8069 </w:t>
      </w:r>
      <w:r>
        <w:rPr>
          <w:rFonts w:ascii="Arial" w:hAnsi="Arial" w:cs="Arial"/>
          <w:i w:val="0"/>
          <w:sz w:val="28"/>
          <w:szCs w:val="28"/>
        </w:rPr>
        <w:t>(porta da aplicação O</w:t>
      </w:r>
      <w:r w:rsidRPr="005F6EFA">
        <w:rPr>
          <w:rFonts w:ascii="Arial" w:hAnsi="Arial" w:cs="Arial"/>
          <w:i w:val="0"/>
          <w:sz w:val="28"/>
          <w:szCs w:val="28"/>
        </w:rPr>
        <w:t>doo</w:t>
      </w:r>
      <w:r>
        <w:rPr>
          <w:rFonts w:ascii="Arial" w:hAnsi="Arial" w:cs="Arial"/>
          <w:i w:val="0"/>
          <w:sz w:val="28"/>
          <w:szCs w:val="28"/>
        </w:rPr>
        <w:t>)</w:t>
      </w:r>
    </w:p>
    <w:p w14:paraId="6E7148AD" w14:textId="2183243E" w:rsidR="005F6EFA" w:rsidRPr="005F6EFA" w:rsidRDefault="005F6EFA" w:rsidP="005F6EFA">
      <w:pPr>
        <w:pStyle w:val="Ttulo3"/>
        <w:numPr>
          <w:ilvl w:val="0"/>
          <w:numId w:val="7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1024-65535 </w:t>
      </w:r>
      <w:r>
        <w:rPr>
          <w:rFonts w:ascii="Arial" w:hAnsi="Arial" w:cs="Arial"/>
          <w:i w:val="0"/>
          <w:sz w:val="28"/>
          <w:szCs w:val="28"/>
        </w:rPr>
        <w:t xml:space="preserve">(liberação das portas de retorno - </w:t>
      </w:r>
      <w:r w:rsidRPr="005F6EFA">
        <w:rPr>
          <w:rFonts w:ascii="Arial" w:hAnsi="Arial" w:cs="Arial"/>
          <w:i w:val="0"/>
          <w:sz w:val="28"/>
          <w:szCs w:val="28"/>
        </w:rPr>
        <w:t>efêmeras</w:t>
      </w:r>
      <w:r>
        <w:rPr>
          <w:rFonts w:ascii="Arial" w:hAnsi="Arial" w:cs="Arial"/>
          <w:i w:val="0"/>
          <w:sz w:val="28"/>
          <w:szCs w:val="28"/>
        </w:rPr>
        <w:t>)</w:t>
      </w:r>
    </w:p>
    <w:p w14:paraId="0AFE0F49" w14:textId="245DABB0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89048BE" w14:textId="34C34DD9" w:rsidR="003B3D2C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Subnet 2</w:t>
      </w:r>
    </w:p>
    <w:p w14:paraId="61E58105" w14:textId="48D00E31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R</w:t>
      </w:r>
      <w:r w:rsidRPr="005F6EFA">
        <w:rPr>
          <w:rFonts w:ascii="Arial" w:hAnsi="Arial" w:cs="Arial"/>
          <w:i w:val="0"/>
          <w:sz w:val="28"/>
          <w:szCs w:val="28"/>
        </w:rPr>
        <w:t>egas de entrada: libera</w:t>
      </w:r>
      <w:r w:rsidR="003B3D2C">
        <w:rPr>
          <w:rFonts w:ascii="Arial" w:hAnsi="Arial" w:cs="Arial"/>
          <w:i w:val="0"/>
          <w:sz w:val="28"/>
          <w:szCs w:val="28"/>
        </w:rPr>
        <w:t xml:space="preserve">ção das portas </w:t>
      </w:r>
      <w:r w:rsidRPr="005F6EFA">
        <w:rPr>
          <w:rFonts w:ascii="Arial" w:hAnsi="Arial" w:cs="Arial"/>
          <w:i w:val="0"/>
          <w:sz w:val="28"/>
          <w:szCs w:val="28"/>
        </w:rPr>
        <w:t>abaixo para origem: 0.0.0.0/0</w:t>
      </w:r>
    </w:p>
    <w:p w14:paraId="04608CFC" w14:textId="02600BE7" w:rsidR="005F6EFA" w:rsidRPr="005F6EFA" w:rsidRDefault="005F6EFA" w:rsidP="003B3D2C">
      <w:pPr>
        <w:pStyle w:val="Ttulo3"/>
        <w:numPr>
          <w:ilvl w:val="0"/>
          <w:numId w:val="8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80 e 443 </w:t>
      </w:r>
      <w:r w:rsidR="003B3D2C">
        <w:rPr>
          <w:rFonts w:ascii="Arial" w:hAnsi="Arial" w:cs="Arial"/>
          <w:i w:val="0"/>
          <w:sz w:val="28"/>
          <w:szCs w:val="28"/>
        </w:rPr>
        <w:t>(u</w:t>
      </w:r>
      <w:r w:rsidRPr="005F6EFA">
        <w:rPr>
          <w:rFonts w:ascii="Arial" w:hAnsi="Arial" w:cs="Arial"/>
          <w:i w:val="0"/>
          <w:sz w:val="28"/>
          <w:szCs w:val="28"/>
        </w:rPr>
        <w:t>tilizar apt</w:t>
      </w:r>
      <w:r w:rsidR="003B3D2C">
        <w:rPr>
          <w:rFonts w:ascii="Arial" w:hAnsi="Arial" w:cs="Arial"/>
          <w:i w:val="0"/>
          <w:sz w:val="28"/>
          <w:szCs w:val="28"/>
        </w:rPr>
        <w:t xml:space="preserve"> – atualização) </w:t>
      </w:r>
    </w:p>
    <w:p w14:paraId="070D6070" w14:textId="612A2DDF" w:rsidR="005F6EFA" w:rsidRPr="005F6EFA" w:rsidRDefault="005F6EFA" w:rsidP="003B3D2C">
      <w:pPr>
        <w:pStyle w:val="Ttulo3"/>
        <w:numPr>
          <w:ilvl w:val="0"/>
          <w:numId w:val="8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1024-65535 </w:t>
      </w:r>
      <w:r w:rsidR="003B3D2C" w:rsidRPr="003B3D2C">
        <w:rPr>
          <w:rFonts w:ascii="Arial" w:hAnsi="Arial" w:cs="Arial"/>
          <w:i w:val="0"/>
          <w:sz w:val="28"/>
          <w:szCs w:val="28"/>
        </w:rPr>
        <w:t>(liberação das portas de retorno - efêmeras)</w:t>
      </w:r>
    </w:p>
    <w:p w14:paraId="273967B4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04C3503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13F01D0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F9CC021" w14:textId="65BF1B3F" w:rsidR="005F6EFA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Rede Privada</w:t>
      </w:r>
      <w:r w:rsidRPr="003B3D2C">
        <w:rPr>
          <w:rFonts w:ascii="Arial" w:hAnsi="Arial" w:cs="Arial"/>
          <w:i w:val="0"/>
          <w:sz w:val="28"/>
          <w:szCs w:val="28"/>
        </w:rPr>
        <w:t xml:space="preserve"> (2 subnets p</w:t>
      </w:r>
      <w:r>
        <w:rPr>
          <w:rFonts w:ascii="Arial" w:hAnsi="Arial" w:cs="Arial"/>
          <w:i w:val="0"/>
          <w:sz w:val="28"/>
          <w:szCs w:val="28"/>
        </w:rPr>
        <w:t>rivada</w:t>
      </w:r>
      <w:r w:rsidRPr="003B3D2C">
        <w:rPr>
          <w:rFonts w:ascii="Arial" w:hAnsi="Arial" w:cs="Arial"/>
          <w:i w:val="0"/>
          <w:sz w:val="28"/>
          <w:szCs w:val="28"/>
        </w:rPr>
        <w:t>s)</w:t>
      </w:r>
    </w:p>
    <w:p w14:paraId="2364F754" w14:textId="57318487" w:rsidR="003B3D2C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Associação entre as subnetes</w:t>
      </w:r>
    </w:p>
    <w:p w14:paraId="58B45E1D" w14:textId="77777777" w:rsidR="003B3D2C" w:rsidRDefault="003B3D2C" w:rsidP="003B3D2C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B59D470" w14:textId="7A137D21" w:rsidR="003B3D2C" w:rsidRDefault="003B3D2C" w:rsidP="003B3D2C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R</w:t>
      </w:r>
      <w:r w:rsidR="005F6EFA" w:rsidRPr="005F6EFA">
        <w:rPr>
          <w:rFonts w:ascii="Arial" w:hAnsi="Arial" w:cs="Arial"/>
          <w:i w:val="0"/>
          <w:sz w:val="28"/>
          <w:szCs w:val="28"/>
        </w:rPr>
        <w:t>eg</w:t>
      </w:r>
      <w:r>
        <w:rPr>
          <w:rFonts w:ascii="Arial" w:hAnsi="Arial" w:cs="Arial"/>
          <w:i w:val="0"/>
          <w:sz w:val="28"/>
          <w:szCs w:val="28"/>
        </w:rPr>
        <w:t>r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as de entrada </w:t>
      </w:r>
    </w:p>
    <w:p w14:paraId="65660623" w14:textId="476678DE" w:rsidR="005F6EFA" w:rsidRPr="005F6EFA" w:rsidRDefault="003B3D2C" w:rsidP="003B3D2C">
      <w:pPr>
        <w:pStyle w:val="Ttulo3"/>
        <w:numPr>
          <w:ilvl w:val="0"/>
          <w:numId w:val="10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A</w:t>
      </w:r>
      <w:r w:rsidR="005F6EFA" w:rsidRPr="005F6EFA">
        <w:rPr>
          <w:rFonts w:ascii="Arial" w:hAnsi="Arial" w:cs="Arial"/>
          <w:i w:val="0"/>
          <w:sz w:val="28"/>
          <w:szCs w:val="28"/>
        </w:rPr>
        <w:t>cesso total para origem: 10.0.0.0/16</w:t>
      </w:r>
    </w:p>
    <w:p w14:paraId="04C60635" w14:textId="77777777" w:rsidR="003B3D2C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Regas de entrada</w:t>
      </w:r>
    </w:p>
    <w:p w14:paraId="0BEFAEB0" w14:textId="2652CDB5" w:rsidR="005F6EFA" w:rsidRPr="005F6EFA" w:rsidRDefault="003B3D2C" w:rsidP="003B3D2C">
      <w:pPr>
        <w:pStyle w:val="Ttulo3"/>
        <w:numPr>
          <w:ilvl w:val="0"/>
          <w:numId w:val="10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A</w:t>
      </w:r>
      <w:r w:rsidR="005F6EFA" w:rsidRPr="005F6EFA">
        <w:rPr>
          <w:rFonts w:ascii="Arial" w:hAnsi="Arial" w:cs="Arial"/>
          <w:i w:val="0"/>
          <w:sz w:val="28"/>
          <w:szCs w:val="28"/>
        </w:rPr>
        <w:t>cesso total para o destino: 10.0.0.0/16</w:t>
      </w:r>
    </w:p>
    <w:p w14:paraId="050D5F99" w14:textId="77777777" w:rsidR="005F6EFA" w:rsidRPr="003B3D2C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</w:p>
    <w:p w14:paraId="14F2C968" w14:textId="77777777" w:rsidR="005F6EFA" w:rsidRPr="003B3D2C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6 - Security Group</w:t>
      </w:r>
    </w:p>
    <w:p w14:paraId="41256A35" w14:textId="3D63F3D8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Cria</w:t>
      </w:r>
      <w:r w:rsidR="003B3D2C">
        <w:rPr>
          <w:rFonts w:ascii="Arial" w:hAnsi="Arial" w:cs="Arial"/>
          <w:i w:val="0"/>
          <w:sz w:val="28"/>
          <w:szCs w:val="28"/>
        </w:rPr>
        <w:t>ção de</w:t>
      </w:r>
      <w:r w:rsidRPr="005F6EFA">
        <w:rPr>
          <w:rFonts w:ascii="Arial" w:hAnsi="Arial" w:cs="Arial"/>
          <w:i w:val="0"/>
          <w:sz w:val="28"/>
          <w:szCs w:val="28"/>
        </w:rPr>
        <w:t xml:space="preserve"> dois Security Groups</w:t>
      </w:r>
    </w:p>
    <w:p w14:paraId="2A724A25" w14:textId="77777777" w:rsidR="003B3D2C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7A22E86" w14:textId="6036B9C4" w:rsidR="005F6EFA" w:rsidRPr="005F6EFA" w:rsidRDefault="003B3D2C" w:rsidP="003B3D2C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EC</w:t>
      </w:r>
      <w:r w:rsidR="005F6EFA" w:rsidRPr="003B3D2C">
        <w:rPr>
          <w:rFonts w:ascii="Arial" w:hAnsi="Arial" w:cs="Arial"/>
          <w:b/>
          <w:i w:val="0"/>
          <w:sz w:val="28"/>
          <w:szCs w:val="28"/>
        </w:rPr>
        <w:t>2</w:t>
      </w:r>
      <w:r>
        <w:rPr>
          <w:rFonts w:ascii="Arial" w:hAnsi="Arial" w:cs="Arial"/>
          <w:i w:val="0"/>
          <w:sz w:val="28"/>
          <w:szCs w:val="28"/>
        </w:rPr>
        <w:t>: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com as seguintes regras de entrada para qualquer origem (0.0.0.0./0). Este SG terá que ser liberado no SG do EFS explicado a seguir</w:t>
      </w:r>
      <w:r>
        <w:rPr>
          <w:rFonts w:ascii="Arial" w:hAnsi="Arial" w:cs="Arial"/>
          <w:i w:val="0"/>
          <w:sz w:val="28"/>
          <w:szCs w:val="28"/>
        </w:rPr>
        <w:t xml:space="preserve"> (esquema)</w:t>
      </w:r>
    </w:p>
    <w:p w14:paraId="13DF8D38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2395C36" w14:textId="77777777" w:rsidR="005F6EFA" w:rsidRPr="005F6EFA" w:rsidRDefault="005F6EFA" w:rsidP="003B3D2C">
      <w:pPr>
        <w:pStyle w:val="Ttulo3"/>
        <w:numPr>
          <w:ilvl w:val="0"/>
          <w:numId w:val="10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porta 22 - SSH</w:t>
      </w:r>
    </w:p>
    <w:p w14:paraId="6D93464D" w14:textId="6C7B5C3F" w:rsidR="005F6EFA" w:rsidRPr="005F6EFA" w:rsidRDefault="005F6EFA" w:rsidP="003B3D2C">
      <w:pPr>
        <w:pStyle w:val="Ttulo3"/>
        <w:numPr>
          <w:ilvl w:val="0"/>
          <w:numId w:val="10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80 e 443 - Load Balance</w:t>
      </w:r>
    </w:p>
    <w:p w14:paraId="45FCEB24" w14:textId="5ED28EA0" w:rsidR="005F6EFA" w:rsidRPr="005F6EFA" w:rsidRDefault="003B3D2C" w:rsidP="003B3D2C">
      <w:pPr>
        <w:pStyle w:val="Ttulo3"/>
        <w:numPr>
          <w:ilvl w:val="0"/>
          <w:numId w:val="10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porta 8069 – Aplicação O</w:t>
      </w:r>
      <w:r w:rsidR="005F6EFA" w:rsidRPr="005F6EFA">
        <w:rPr>
          <w:rFonts w:ascii="Arial" w:hAnsi="Arial" w:cs="Arial"/>
          <w:i w:val="0"/>
          <w:sz w:val="28"/>
          <w:szCs w:val="28"/>
        </w:rPr>
        <w:t>doo</w:t>
      </w:r>
    </w:p>
    <w:p w14:paraId="12D59587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306D27B" w14:textId="3B860693" w:rsidR="005F6EFA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RDS: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liberando o acesso da origem 10.0.0.0/16 para a porta 5432</w:t>
      </w:r>
    </w:p>
    <w:p w14:paraId="4B013096" w14:textId="77777777" w:rsidR="003B3D2C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2D5FF4D" w14:textId="25D3D78E" w:rsidR="005F6EFA" w:rsidRPr="003B3D2C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7 - EFS</w:t>
      </w:r>
    </w:p>
    <w:p w14:paraId="36AFDF5D" w14:textId="00E3DCDD" w:rsidR="005F6EFA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Criação do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EFS no modo regional </w:t>
      </w:r>
      <w:r>
        <w:rPr>
          <w:rFonts w:ascii="Arial" w:hAnsi="Arial" w:cs="Arial"/>
          <w:i w:val="0"/>
          <w:sz w:val="28"/>
          <w:szCs w:val="28"/>
        </w:rPr>
        <w:t xml:space="preserve">(na zona de disponibilidade das nossas EC2) 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e associado </w:t>
      </w:r>
      <w:r w:rsidRPr="005F6EFA">
        <w:rPr>
          <w:rFonts w:ascii="Arial" w:hAnsi="Arial" w:cs="Arial"/>
          <w:i w:val="0"/>
          <w:sz w:val="28"/>
          <w:szCs w:val="28"/>
        </w:rPr>
        <w:t>à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nossa VPC. Depois de criado </w:t>
      </w:r>
      <w:r>
        <w:rPr>
          <w:rFonts w:ascii="Arial" w:hAnsi="Arial" w:cs="Arial"/>
          <w:i w:val="0"/>
          <w:sz w:val="28"/>
          <w:szCs w:val="28"/>
        </w:rPr>
        <w:t xml:space="preserve">foi </w:t>
      </w:r>
      <w:r w:rsidR="005F6EFA" w:rsidRPr="005F6EFA">
        <w:rPr>
          <w:rFonts w:ascii="Arial" w:hAnsi="Arial" w:cs="Arial"/>
          <w:i w:val="0"/>
          <w:sz w:val="28"/>
          <w:szCs w:val="28"/>
        </w:rPr>
        <w:t>libera</w:t>
      </w:r>
      <w:r>
        <w:rPr>
          <w:rFonts w:ascii="Arial" w:hAnsi="Arial" w:cs="Arial"/>
          <w:i w:val="0"/>
          <w:sz w:val="28"/>
          <w:szCs w:val="28"/>
        </w:rPr>
        <w:t>do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no SG que o EFS está associado a porta 2049 do tipo NFS.</w:t>
      </w:r>
    </w:p>
    <w:p w14:paraId="1418BF54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470AEB8" w14:textId="77777777" w:rsidR="005F6EFA" w:rsidRPr="003B3D2C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8 - RDS</w:t>
      </w:r>
    </w:p>
    <w:p w14:paraId="41EB7AF9" w14:textId="041C1246" w:rsidR="005F6EFA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Criação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</w:t>
      </w:r>
      <w:r>
        <w:rPr>
          <w:rFonts w:ascii="Arial" w:hAnsi="Arial" w:cs="Arial"/>
          <w:i w:val="0"/>
          <w:sz w:val="28"/>
          <w:szCs w:val="28"/>
        </w:rPr>
        <w:t>de uma instancia no serviço do RDS com o P</w:t>
      </w:r>
      <w:r w:rsidR="005F6EFA" w:rsidRPr="005F6EFA">
        <w:rPr>
          <w:rFonts w:ascii="Arial" w:hAnsi="Arial" w:cs="Arial"/>
          <w:i w:val="0"/>
          <w:sz w:val="28"/>
          <w:szCs w:val="28"/>
        </w:rPr>
        <w:t>ostgres</w:t>
      </w:r>
      <w:r>
        <w:rPr>
          <w:rFonts w:ascii="Arial" w:hAnsi="Arial" w:cs="Arial"/>
          <w:i w:val="0"/>
          <w:sz w:val="28"/>
          <w:szCs w:val="28"/>
        </w:rPr>
        <w:t>SQL usando o SG.</w:t>
      </w:r>
    </w:p>
    <w:p w14:paraId="01D969CB" w14:textId="2A805316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80041E5" w14:textId="77777777" w:rsidR="003B3D2C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CBC413A" w14:textId="77777777" w:rsidR="005F6EFA" w:rsidRPr="003B3D2C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9 - EC2</w:t>
      </w:r>
    </w:p>
    <w:p w14:paraId="2D1F158E" w14:textId="57104D64" w:rsidR="005F6EFA" w:rsidRPr="005F6EFA" w:rsidRDefault="003B3D2C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Criado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uma inst</w:t>
      </w:r>
      <w:r>
        <w:rPr>
          <w:rFonts w:ascii="Arial" w:hAnsi="Arial" w:cs="Arial"/>
          <w:i w:val="0"/>
          <w:sz w:val="28"/>
          <w:szCs w:val="28"/>
        </w:rPr>
        <w:t>â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ncia </w:t>
      </w:r>
      <w:r>
        <w:rPr>
          <w:rFonts w:ascii="Arial" w:hAnsi="Arial" w:cs="Arial"/>
          <w:i w:val="0"/>
          <w:sz w:val="28"/>
          <w:szCs w:val="28"/>
        </w:rPr>
        <w:t>com a instalação do ERP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Odoo conforme o documento </w:t>
      </w:r>
      <w:r>
        <w:rPr>
          <w:rFonts w:ascii="Arial" w:hAnsi="Arial" w:cs="Arial"/>
          <w:i w:val="0"/>
          <w:sz w:val="28"/>
          <w:szCs w:val="28"/>
        </w:rPr>
        <w:t xml:space="preserve">oficial do desenvolvedor 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no </w:t>
      </w:r>
      <w:r>
        <w:rPr>
          <w:rFonts w:ascii="Arial" w:hAnsi="Arial" w:cs="Arial"/>
          <w:i w:val="0"/>
          <w:sz w:val="28"/>
          <w:szCs w:val="28"/>
        </w:rPr>
        <w:t>EC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2. </w:t>
      </w:r>
    </w:p>
    <w:p w14:paraId="1C8ABDFF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1A7ACEE" w14:textId="77777777" w:rsidR="005F6EFA" w:rsidRPr="003B3D2C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3B3D2C">
        <w:rPr>
          <w:rFonts w:ascii="Arial" w:hAnsi="Arial" w:cs="Arial"/>
          <w:b/>
          <w:i w:val="0"/>
          <w:sz w:val="28"/>
          <w:szCs w:val="28"/>
        </w:rPr>
        <w:t>10 - AMI</w:t>
      </w:r>
    </w:p>
    <w:p w14:paraId="68A1D4A7" w14:textId="7C518EA6" w:rsidR="005F6EFA" w:rsidRPr="005F6EFA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Criação de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uma AMI </w:t>
      </w:r>
      <w:r>
        <w:rPr>
          <w:rFonts w:ascii="Arial" w:hAnsi="Arial" w:cs="Arial"/>
          <w:i w:val="0"/>
          <w:sz w:val="28"/>
          <w:szCs w:val="28"/>
        </w:rPr>
        <w:t>para recuperação de nossa instância (ERP)</w:t>
      </w:r>
    </w:p>
    <w:p w14:paraId="2367F6FB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67AB0FB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11 - Grupo de Destino Load Balance</w:t>
      </w:r>
    </w:p>
    <w:p w14:paraId="0BE47710" w14:textId="53F763E1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Cria</w:t>
      </w:r>
      <w:r w:rsidR="00FC36C5">
        <w:rPr>
          <w:rFonts w:ascii="Arial" w:hAnsi="Arial" w:cs="Arial"/>
          <w:i w:val="0"/>
          <w:sz w:val="28"/>
          <w:szCs w:val="28"/>
        </w:rPr>
        <w:t xml:space="preserve">ção de </w:t>
      </w:r>
      <w:r w:rsidRPr="005F6EFA">
        <w:rPr>
          <w:rFonts w:ascii="Arial" w:hAnsi="Arial" w:cs="Arial"/>
          <w:i w:val="0"/>
          <w:sz w:val="28"/>
          <w:szCs w:val="28"/>
        </w:rPr>
        <w:t>um Grupo de Destino para o Load Balace:</w:t>
      </w:r>
    </w:p>
    <w:p w14:paraId="46B457A9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68F632F" w14:textId="3E2FB15F" w:rsidR="005F6EFA" w:rsidRPr="005F6EFA" w:rsidRDefault="005F6EFA" w:rsidP="00FC36C5">
      <w:pPr>
        <w:pStyle w:val="Ttulo3"/>
        <w:numPr>
          <w:ilvl w:val="0"/>
          <w:numId w:val="11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Tipo de destino: Instâncias</w:t>
      </w:r>
    </w:p>
    <w:p w14:paraId="75DCFA1B" w14:textId="77777777" w:rsidR="005F6EFA" w:rsidRPr="005F6EFA" w:rsidRDefault="005F6EFA" w:rsidP="00FC36C5">
      <w:pPr>
        <w:pStyle w:val="Ttulo3"/>
        <w:numPr>
          <w:ilvl w:val="0"/>
          <w:numId w:val="11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Protocolo: HTTP</w:t>
      </w:r>
    </w:p>
    <w:p w14:paraId="3973DDB6" w14:textId="77777777" w:rsidR="005F6EFA" w:rsidRPr="005F6EFA" w:rsidRDefault="005F6EFA" w:rsidP="00FC36C5">
      <w:pPr>
        <w:pStyle w:val="Ttulo3"/>
        <w:numPr>
          <w:ilvl w:val="0"/>
          <w:numId w:val="11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Porta: 8069</w:t>
      </w:r>
    </w:p>
    <w:p w14:paraId="2D0D6B5B" w14:textId="599A50C8" w:rsidR="005F6EFA" w:rsidRPr="005F6EFA" w:rsidRDefault="005F6EFA" w:rsidP="00FC36C5">
      <w:pPr>
        <w:pStyle w:val="Ttulo3"/>
        <w:numPr>
          <w:ilvl w:val="0"/>
          <w:numId w:val="11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VPC - </w:t>
      </w:r>
    </w:p>
    <w:p w14:paraId="76DC4C89" w14:textId="4FAF8E4D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CF2FB63" w14:textId="6AE49481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Dados para acesso as URL pelo Load Balance</w:t>
      </w:r>
    </w:p>
    <w:p w14:paraId="5E21FAA5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C7112BC" w14:textId="77777777" w:rsidR="005F6EFA" w:rsidRPr="005F6EFA" w:rsidRDefault="005F6EFA" w:rsidP="00FC36C5">
      <w:pPr>
        <w:pStyle w:val="Ttulo3"/>
        <w:numPr>
          <w:ilvl w:val="0"/>
          <w:numId w:val="12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Versão do Protocolo: http1</w:t>
      </w:r>
    </w:p>
    <w:p w14:paraId="18E8B6F4" w14:textId="77777777" w:rsidR="005F6EFA" w:rsidRPr="005F6EFA" w:rsidRDefault="005F6EFA" w:rsidP="00FC36C5">
      <w:pPr>
        <w:pStyle w:val="Ttulo3"/>
        <w:numPr>
          <w:ilvl w:val="0"/>
          <w:numId w:val="12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Verificação de integridade: http - caminho: /web/login</w:t>
      </w:r>
    </w:p>
    <w:p w14:paraId="32BF5D79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6DC3230" w14:textId="469BD05C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12 - Cria</w:t>
      </w:r>
      <w:r w:rsidR="00FC36C5">
        <w:rPr>
          <w:rFonts w:ascii="Arial" w:hAnsi="Arial" w:cs="Arial"/>
          <w:b/>
          <w:i w:val="0"/>
          <w:sz w:val="28"/>
          <w:szCs w:val="28"/>
        </w:rPr>
        <w:t>ção</w:t>
      </w:r>
      <w:r w:rsidRPr="00FC36C5">
        <w:rPr>
          <w:rFonts w:ascii="Arial" w:hAnsi="Arial" w:cs="Arial"/>
          <w:b/>
          <w:i w:val="0"/>
          <w:sz w:val="28"/>
          <w:szCs w:val="28"/>
        </w:rPr>
        <w:t xml:space="preserve"> </w:t>
      </w:r>
      <w:r w:rsidR="00FC36C5">
        <w:rPr>
          <w:rFonts w:ascii="Arial" w:hAnsi="Arial" w:cs="Arial"/>
          <w:b/>
          <w:i w:val="0"/>
          <w:sz w:val="28"/>
          <w:szCs w:val="28"/>
        </w:rPr>
        <w:t>do Load Balance (acesso web)</w:t>
      </w:r>
    </w:p>
    <w:p w14:paraId="1BDF6D98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38564BB" w14:textId="251BCEAB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Tipo de endereç</w:t>
      </w:r>
      <w:r w:rsidR="00FC36C5">
        <w:rPr>
          <w:rFonts w:ascii="Arial" w:hAnsi="Arial" w:cs="Arial"/>
          <w:i w:val="0"/>
          <w:sz w:val="28"/>
          <w:szCs w:val="28"/>
        </w:rPr>
        <w:t>amento</w:t>
      </w:r>
      <w:r w:rsidRPr="005F6EFA">
        <w:rPr>
          <w:rFonts w:ascii="Arial" w:hAnsi="Arial" w:cs="Arial"/>
          <w:i w:val="0"/>
          <w:sz w:val="28"/>
          <w:szCs w:val="28"/>
        </w:rPr>
        <w:t xml:space="preserve"> IP: IPv4</w:t>
      </w:r>
    </w:p>
    <w:p w14:paraId="5F764800" w14:textId="54ABEA06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Mapeamento de rede: escolher noss</w:t>
      </w:r>
      <w:r w:rsidR="00FC36C5">
        <w:rPr>
          <w:rFonts w:ascii="Arial" w:hAnsi="Arial" w:cs="Arial"/>
          <w:i w:val="0"/>
          <w:sz w:val="28"/>
          <w:szCs w:val="28"/>
        </w:rPr>
        <w:t>a</w:t>
      </w:r>
      <w:r w:rsidRPr="005F6EFA">
        <w:rPr>
          <w:rFonts w:ascii="Arial" w:hAnsi="Arial" w:cs="Arial"/>
          <w:i w:val="0"/>
          <w:sz w:val="28"/>
          <w:szCs w:val="28"/>
        </w:rPr>
        <w:t xml:space="preserve"> VPC e depois as duas subnets </w:t>
      </w:r>
      <w:r w:rsidR="00FC36C5" w:rsidRPr="005F6EFA">
        <w:rPr>
          <w:rFonts w:ascii="Arial" w:hAnsi="Arial" w:cs="Arial"/>
          <w:i w:val="0"/>
          <w:sz w:val="28"/>
          <w:szCs w:val="28"/>
        </w:rPr>
        <w:t>públicas</w:t>
      </w:r>
      <w:r w:rsidR="00FC36C5">
        <w:rPr>
          <w:rFonts w:ascii="Arial" w:hAnsi="Arial" w:cs="Arial"/>
          <w:i w:val="0"/>
          <w:sz w:val="28"/>
          <w:szCs w:val="28"/>
        </w:rPr>
        <w:t>.</w:t>
      </w:r>
    </w:p>
    <w:p w14:paraId="57B521C2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Grupo de Segurança: escolher o SG que criamos e usamos no EC2 que tem a porta 80 liberada</w:t>
      </w:r>
    </w:p>
    <w:p w14:paraId="32435704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4B61A14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ADCEFAF" w14:textId="34C5F983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lastRenderedPageBreak/>
        <w:t>Listener:</w:t>
      </w:r>
    </w:p>
    <w:p w14:paraId="0B58B32E" w14:textId="77777777" w:rsidR="005F6EFA" w:rsidRPr="005F6EFA" w:rsidRDefault="005F6EFA" w:rsidP="00FC36C5">
      <w:pPr>
        <w:pStyle w:val="Ttulo3"/>
        <w:numPr>
          <w:ilvl w:val="0"/>
          <w:numId w:val="13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Protocolo: HTTP</w:t>
      </w:r>
    </w:p>
    <w:p w14:paraId="64DEB36A" w14:textId="77777777" w:rsidR="005F6EFA" w:rsidRPr="005F6EFA" w:rsidRDefault="005F6EFA" w:rsidP="00FC36C5">
      <w:pPr>
        <w:pStyle w:val="Ttulo3"/>
        <w:numPr>
          <w:ilvl w:val="0"/>
          <w:numId w:val="13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Porta: 80</w:t>
      </w:r>
    </w:p>
    <w:p w14:paraId="4E95E331" w14:textId="77777777" w:rsidR="005F6EFA" w:rsidRPr="005F6EFA" w:rsidRDefault="005F6EFA" w:rsidP="00FC36C5">
      <w:pPr>
        <w:pStyle w:val="Ttulo3"/>
        <w:numPr>
          <w:ilvl w:val="0"/>
          <w:numId w:val="13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Ação Padrão: Nosso Grupo de destino criado anteriormente</w:t>
      </w:r>
    </w:p>
    <w:p w14:paraId="6739A80A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ABA3DA3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13 - Modelo de Execução</w:t>
      </w:r>
    </w:p>
    <w:p w14:paraId="2C068C4A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5DB6DA8" w14:textId="57DBF303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Modelo</w:t>
      </w:r>
      <w:r w:rsidR="00FC36C5">
        <w:rPr>
          <w:rFonts w:ascii="Arial" w:hAnsi="Arial" w:cs="Arial"/>
          <w:i w:val="0"/>
          <w:sz w:val="28"/>
          <w:szCs w:val="28"/>
        </w:rPr>
        <w:t xml:space="preserve"> de execução usando a nossa AMI.</w:t>
      </w:r>
    </w:p>
    <w:p w14:paraId="487EA15D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i w:val="0"/>
          <w:color w:val="FF000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Orientação sobre o Auto Scaling: </w:t>
      </w:r>
      <w:r w:rsidRPr="00FC36C5">
        <w:rPr>
          <w:rFonts w:ascii="Arial" w:hAnsi="Arial" w:cs="Arial"/>
          <w:i w:val="0"/>
          <w:color w:val="FF0000"/>
          <w:sz w:val="28"/>
          <w:szCs w:val="28"/>
        </w:rPr>
        <w:t>selecionar esta opção</w:t>
      </w:r>
    </w:p>
    <w:p w14:paraId="3D015563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FC36C5">
        <w:rPr>
          <w:rFonts w:ascii="Arial" w:hAnsi="Arial" w:cs="Arial"/>
          <w:i w:val="0"/>
          <w:color w:val="FF0000"/>
          <w:sz w:val="28"/>
          <w:szCs w:val="28"/>
        </w:rPr>
        <w:t>Imagens de aplicação e de sistema operacional: escolher a nossa AMI criada</w:t>
      </w:r>
    </w:p>
    <w:p w14:paraId="77358051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Escolher o tipo de instancia padrão</w:t>
      </w:r>
    </w:p>
    <w:p w14:paraId="5A889CF5" w14:textId="550EAD84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 xml:space="preserve">Configurações de rede: SG do </w:t>
      </w:r>
      <w:r w:rsidR="00FC36C5">
        <w:rPr>
          <w:rFonts w:ascii="Arial" w:hAnsi="Arial" w:cs="Arial"/>
          <w:i w:val="0"/>
          <w:sz w:val="28"/>
          <w:szCs w:val="28"/>
        </w:rPr>
        <w:t>O</w:t>
      </w:r>
      <w:r w:rsidRPr="005F6EFA">
        <w:rPr>
          <w:rFonts w:ascii="Arial" w:hAnsi="Arial" w:cs="Arial"/>
          <w:i w:val="0"/>
          <w:sz w:val="28"/>
          <w:szCs w:val="28"/>
        </w:rPr>
        <w:t xml:space="preserve">doo para o </w:t>
      </w:r>
      <w:r w:rsidR="00FC36C5">
        <w:rPr>
          <w:rFonts w:ascii="Arial" w:hAnsi="Arial" w:cs="Arial"/>
          <w:i w:val="0"/>
          <w:sz w:val="28"/>
          <w:szCs w:val="28"/>
        </w:rPr>
        <w:t>EC</w:t>
      </w:r>
      <w:r w:rsidRPr="005F6EFA">
        <w:rPr>
          <w:rFonts w:ascii="Arial" w:hAnsi="Arial" w:cs="Arial"/>
          <w:i w:val="0"/>
          <w:sz w:val="28"/>
          <w:szCs w:val="28"/>
        </w:rPr>
        <w:t xml:space="preserve">2 </w:t>
      </w:r>
      <w:r w:rsidR="00FC36C5">
        <w:rPr>
          <w:rFonts w:ascii="Arial" w:hAnsi="Arial" w:cs="Arial"/>
          <w:i w:val="0"/>
          <w:sz w:val="28"/>
          <w:szCs w:val="28"/>
        </w:rPr>
        <w:t>criada.</w:t>
      </w:r>
    </w:p>
    <w:p w14:paraId="5988589C" w14:textId="77777777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5FA54D2" w14:textId="1E9BC95B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Detalhes Avançados:</w:t>
      </w:r>
    </w:p>
    <w:p w14:paraId="7B66277A" w14:textId="056BE3C3" w:rsidR="005F6EFA" w:rsidRPr="005F6EFA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A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dicionar o comando para montar o EFS. Segue </w:t>
      </w:r>
      <w:r>
        <w:rPr>
          <w:rFonts w:ascii="Arial" w:hAnsi="Arial" w:cs="Arial"/>
          <w:i w:val="0"/>
          <w:sz w:val="28"/>
          <w:szCs w:val="28"/>
        </w:rPr>
        <w:t>passo a passo:</w:t>
      </w:r>
    </w:p>
    <w:p w14:paraId="27D608E8" w14:textId="77777777" w:rsidR="005F6EFA" w:rsidRPr="005F6EFA" w:rsidRDefault="005F6EFA" w:rsidP="00FC36C5">
      <w:pPr>
        <w:pStyle w:val="Ttulo3"/>
        <w:numPr>
          <w:ilvl w:val="0"/>
          <w:numId w:val="14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#!/bin/bash</w:t>
      </w:r>
    </w:p>
    <w:p w14:paraId="59206EBE" w14:textId="77777777" w:rsidR="005F6EFA" w:rsidRPr="005F6EFA" w:rsidRDefault="005F6EFA" w:rsidP="00FC36C5">
      <w:pPr>
        <w:pStyle w:val="Ttulo3"/>
        <w:numPr>
          <w:ilvl w:val="0"/>
          <w:numId w:val="14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sudo mount -t efs -o tls {id-do-efs}:/ /var/lib/odoo</w:t>
      </w:r>
    </w:p>
    <w:p w14:paraId="4C454D48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131CBE2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14 - Grupos do Auto Scaling</w:t>
      </w:r>
    </w:p>
    <w:p w14:paraId="0E6758F9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DCD00F4" w14:textId="5B9F8F6A" w:rsidR="005F6EFA" w:rsidRPr="005F6EFA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E</w:t>
      </w:r>
      <w:r w:rsidR="005F6EFA" w:rsidRPr="005F6EFA">
        <w:rPr>
          <w:rFonts w:ascii="Arial" w:hAnsi="Arial" w:cs="Arial"/>
          <w:i w:val="0"/>
          <w:sz w:val="28"/>
          <w:szCs w:val="28"/>
        </w:rPr>
        <w:t>scolher o nosso modelo de execução</w:t>
      </w:r>
    </w:p>
    <w:p w14:paraId="2CAA68D5" w14:textId="3896EF8B" w:rsidR="005F6EFA" w:rsidRPr="005F6EFA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V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ersão: lastest - para que sempre pegue a </w:t>
      </w:r>
      <w:r w:rsidRPr="005F6EFA">
        <w:rPr>
          <w:rFonts w:ascii="Arial" w:hAnsi="Arial" w:cs="Arial"/>
          <w:i w:val="0"/>
          <w:sz w:val="28"/>
          <w:szCs w:val="28"/>
        </w:rPr>
        <w:t>última</w:t>
      </w:r>
      <w:r w:rsidR="005F6EFA" w:rsidRPr="005F6EFA">
        <w:rPr>
          <w:rFonts w:ascii="Arial" w:hAnsi="Arial" w:cs="Arial"/>
          <w:i w:val="0"/>
          <w:sz w:val="28"/>
          <w:szCs w:val="28"/>
        </w:rPr>
        <w:t xml:space="preserve"> versão do nosso modelo</w:t>
      </w:r>
    </w:p>
    <w:p w14:paraId="20848534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Rede: Selecionar a nossa VPC e as duas subnets publicas</w:t>
      </w:r>
    </w:p>
    <w:p w14:paraId="16F6DCDB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Balanceamento de carga: escolher o nosso Load Balance</w:t>
      </w:r>
    </w:p>
    <w:p w14:paraId="1783838B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Verificações de integridade: mascar o ELB</w:t>
      </w:r>
    </w:p>
    <w:p w14:paraId="2B5A3800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Tamanho do grupo: escolher conforme necessidade</w:t>
      </w:r>
    </w:p>
    <w:p w14:paraId="3F231CEF" w14:textId="77D525C5" w:rsid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716F44C" w14:textId="04967ABA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BEED982" w14:textId="6D94F39C" w:rsidR="00FC36C5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6529F56" w14:textId="77777777" w:rsidR="00FC36C5" w:rsidRPr="005F6EFA" w:rsidRDefault="00FC36C5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17EE0231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15 - Route53</w:t>
      </w:r>
    </w:p>
    <w:p w14:paraId="20D6C43B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Registrar o domínio o Route 53</w:t>
      </w:r>
    </w:p>
    <w:p w14:paraId="6A32C846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93A1227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16 - SSL</w:t>
      </w:r>
    </w:p>
    <w:p w14:paraId="03D72B27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Criar um Certificado SSL no Certificarte Manager para o domínio. Usar apenas o domínio para criar o certificado e não o wildcard (*), ou seja *.dominio.com</w:t>
      </w:r>
    </w:p>
    <w:p w14:paraId="709F277E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bookmarkStart w:id="1" w:name="_GoBack"/>
      <w:bookmarkEnd w:id="1"/>
    </w:p>
    <w:p w14:paraId="24BB130C" w14:textId="77777777" w:rsidR="005F6EFA" w:rsidRPr="00FC36C5" w:rsidRDefault="005F6EFA" w:rsidP="005F6EFA">
      <w:pPr>
        <w:pStyle w:val="Ttulo3"/>
        <w:spacing w:line="360" w:lineRule="auto"/>
        <w:rPr>
          <w:rFonts w:ascii="Arial" w:hAnsi="Arial" w:cs="Arial"/>
          <w:b/>
          <w:i w:val="0"/>
          <w:sz w:val="28"/>
          <w:szCs w:val="28"/>
        </w:rPr>
      </w:pPr>
      <w:r w:rsidRPr="00FC36C5">
        <w:rPr>
          <w:rFonts w:ascii="Arial" w:hAnsi="Arial" w:cs="Arial"/>
          <w:b/>
          <w:i w:val="0"/>
          <w:sz w:val="28"/>
          <w:szCs w:val="28"/>
        </w:rPr>
        <w:t>17 - SSL Load Balance</w:t>
      </w:r>
    </w:p>
    <w:p w14:paraId="37D67A05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Adicionar um novo listner no Load Balance.</w:t>
      </w:r>
    </w:p>
    <w:p w14:paraId="3A13D04F" w14:textId="77777777" w:rsidR="005F6EFA" w:rsidRPr="005F6EFA" w:rsidRDefault="005F6EFA" w:rsidP="005F6EFA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52B2CE9" w14:textId="77777777" w:rsidR="005F6EFA" w:rsidRPr="005F6EFA" w:rsidRDefault="005F6EFA" w:rsidP="00FC36C5">
      <w:pPr>
        <w:pStyle w:val="Ttulo3"/>
        <w:numPr>
          <w:ilvl w:val="0"/>
          <w:numId w:val="15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Protocolo: HTTPS</w:t>
      </w:r>
    </w:p>
    <w:p w14:paraId="0466A1B1" w14:textId="77777777" w:rsidR="005F6EFA" w:rsidRPr="005F6EFA" w:rsidRDefault="005F6EFA" w:rsidP="00FC36C5">
      <w:pPr>
        <w:pStyle w:val="Ttulo3"/>
        <w:numPr>
          <w:ilvl w:val="0"/>
          <w:numId w:val="15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Porta: 443</w:t>
      </w:r>
    </w:p>
    <w:p w14:paraId="7055BBDE" w14:textId="77777777" w:rsidR="005F6EFA" w:rsidRPr="005F6EFA" w:rsidRDefault="005F6EFA" w:rsidP="00FC36C5">
      <w:pPr>
        <w:pStyle w:val="Ttulo3"/>
        <w:numPr>
          <w:ilvl w:val="0"/>
          <w:numId w:val="15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Grupo de Destino: adicionar o que já criamos</w:t>
      </w:r>
    </w:p>
    <w:p w14:paraId="74FBB2E5" w14:textId="2415392C" w:rsidR="008353DE" w:rsidRDefault="005F6EFA" w:rsidP="00FC36C5">
      <w:pPr>
        <w:pStyle w:val="Ttulo3"/>
        <w:numPr>
          <w:ilvl w:val="0"/>
          <w:numId w:val="15"/>
        </w:numPr>
        <w:spacing w:line="360" w:lineRule="auto"/>
        <w:rPr>
          <w:rFonts w:ascii="Arial" w:hAnsi="Arial" w:cs="Arial"/>
          <w:i w:val="0"/>
          <w:sz w:val="28"/>
          <w:szCs w:val="28"/>
        </w:rPr>
      </w:pPr>
      <w:r w:rsidRPr="005F6EFA">
        <w:rPr>
          <w:rFonts w:ascii="Arial" w:hAnsi="Arial" w:cs="Arial"/>
          <w:i w:val="0"/>
          <w:sz w:val="28"/>
          <w:szCs w:val="28"/>
        </w:rPr>
        <w:t>Certificado SSL padrão: Do ACM e escolher o certificado que criamos</w:t>
      </w:r>
    </w:p>
    <w:p w14:paraId="770AE271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79DEE93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0D68267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0556CC7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83AF373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789A49F5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2142B46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ACCEC3A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528F5811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0326CB3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0980F7C8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3AE6496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455996C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22EB904A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20B285F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411894E9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671584A9" w14:textId="77777777" w:rsidR="008353DE" w:rsidRDefault="008353DE" w:rsidP="00E32C99">
      <w:pPr>
        <w:pStyle w:val="Ttulo3"/>
        <w:spacing w:line="360" w:lineRule="auto"/>
        <w:rPr>
          <w:rFonts w:ascii="Arial" w:hAnsi="Arial" w:cs="Arial"/>
          <w:i w:val="0"/>
          <w:sz w:val="28"/>
          <w:szCs w:val="28"/>
        </w:rPr>
      </w:pPr>
    </w:p>
    <w:p w14:paraId="3F8F3551" w14:textId="77777777" w:rsidR="007E588B" w:rsidRDefault="007E588B" w:rsidP="00E32C99">
      <w:pPr>
        <w:pStyle w:val="Ttulo3"/>
        <w:spacing w:line="360" w:lineRule="auto"/>
        <w:rPr>
          <w:rFonts w:ascii="Arial" w:hAnsi="Arial" w:cs="Arial"/>
          <w:i w:val="0"/>
          <w:sz w:val="36"/>
          <w:szCs w:val="28"/>
        </w:rPr>
      </w:pPr>
    </w:p>
    <w:p w14:paraId="73FD29CE" w14:textId="77777777" w:rsidR="0038413A" w:rsidRPr="00E51D22" w:rsidRDefault="0038413A" w:rsidP="00E32C99">
      <w:pPr>
        <w:pStyle w:val="Ttulo3"/>
        <w:spacing w:line="360" w:lineRule="auto"/>
        <w:rPr>
          <w:rFonts w:ascii="Arial" w:hAnsi="Arial" w:cs="Arial"/>
          <w:i w:val="0"/>
          <w:sz w:val="36"/>
          <w:szCs w:val="28"/>
        </w:rPr>
      </w:pPr>
    </w:p>
    <w:sectPr w:rsidR="0038413A" w:rsidRPr="00E51D22" w:rsidSect="0029136D">
      <w:headerReference w:type="default" r:id="rId13"/>
      <w:footerReference w:type="default" r:id="rId14"/>
      <w:footerReference w:type="first" r:id="rId15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Rodrigo Takeushi" w:date="2022-04-19T17:37:00Z" w:initials="RT">
    <w:p w14:paraId="2C731091" w14:textId="5C49FEB4" w:rsidR="000B0BF8" w:rsidRDefault="000B0BF8">
      <w:pPr>
        <w:pStyle w:val="Textodecomentrio"/>
      </w:pPr>
      <w:r>
        <w:rPr>
          <w:rStyle w:val="Refdecomentrio"/>
        </w:rPr>
        <w:annotationRef/>
      </w:r>
      <w:r>
        <w:t>Na precificação esses dados são importados da planilha “Budget.XLS”. Qualquer alteração feita nos campos: cotação do dólar ou na tabela dos serviços da AWS, favor alterar na planilha e “atualizar</w:t>
      </w:r>
      <w:r w:rsidR="00A40E59">
        <w:t xml:space="preserve"> vínculo”</w:t>
      </w:r>
      <w:r w:rsidR="00840C27">
        <w:t xml:space="preserve"> n</w:t>
      </w:r>
      <w:r>
        <w:t>a tabela no documento do Word “Proposta Comercial”.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C73109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9E595" w14:textId="77777777" w:rsidR="00763310" w:rsidRDefault="00763310" w:rsidP="004B7E44">
      <w:r>
        <w:separator/>
      </w:r>
    </w:p>
  </w:endnote>
  <w:endnote w:type="continuationSeparator" w:id="0">
    <w:p w14:paraId="20CD78CA" w14:textId="77777777" w:rsidR="00763310" w:rsidRDefault="0076331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orbe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ED1FF2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47EC82B" w14:textId="77777777" w:rsidR="004B7E44" w:rsidRDefault="004B7E44" w:rsidP="00A81BD5">
          <w:pPr>
            <w:pStyle w:val="Rodap"/>
          </w:pPr>
          <w:r>
            <w:rPr>
              <w:lang w:bidi="pt-BR"/>
            </w:rPr>
            <w:t>www.</w:t>
          </w:r>
          <w:r w:rsidR="00A81BD5">
            <w:rPr>
              <w:lang w:bidi="pt-BR"/>
            </w:rPr>
            <w:t>ic2</w:t>
          </w:r>
          <w:r>
            <w:rPr>
              <w:lang w:bidi="pt-BR"/>
            </w:rPr>
            <w:t>.</w:t>
          </w:r>
          <w:r w:rsidR="00A81BD5">
            <w:rPr>
              <w:lang w:bidi="pt-BR"/>
            </w:rPr>
            <w:t>io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5D5977" w14:textId="2F8EC6EC" w:rsidR="005A718F" w:rsidRDefault="005A718F" w:rsidP="004B7E4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FC36C5">
          <w:rPr>
            <w:noProof/>
            <w:lang w:bidi="pt-BR"/>
          </w:rPr>
          <w:t>1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156168" w14:textId="77777777" w:rsidR="00763310" w:rsidRDefault="00763310" w:rsidP="004B7E44">
      <w:r>
        <w:separator/>
      </w:r>
    </w:p>
  </w:footnote>
  <w:footnote w:type="continuationSeparator" w:id="0">
    <w:p w14:paraId="26BE13EE" w14:textId="77777777" w:rsidR="00763310" w:rsidRDefault="0076331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52086B0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56815FE" w14:textId="77777777" w:rsidR="004B7E44" w:rsidRDefault="004B7E44" w:rsidP="004B7E44">
          <w:pPr>
            <w:pStyle w:val="Cabealho"/>
          </w:pPr>
          <w:r>
            <w:rPr>
              <w:noProof/>
              <w:lang w:eastAsia="pt-BR"/>
            </w:rPr>
            <mc:AlternateContent>
              <mc:Choice Requires="wps">
                <w:drawing>
                  <wp:inline distT="0" distB="0" distL="0" distR="0" wp14:anchorId="1309C6A8" wp14:editId="7916C6DC">
                    <wp:extent cx="1352282" cy="592428"/>
                    <wp:effectExtent l="0" t="0" r="635" b="0"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4D4580" w14:textId="2483B33C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separate"/>
                                </w:r>
                                <w:r w:rsidR="00FC36C5">
                                  <w:rPr>
                                    <w:b/>
                                    <w:noProof/>
                                    <w:lang w:bidi="pt-BR"/>
                                  </w:rPr>
                                  <w:t>12</w: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309C6A8" id="Retângulo 11" o:spid="_x0000_s1032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UciwIAAF8FAAAOAAAAZHJzL2Uyb0RvYy54bWysVM1OGzEQvlfqO1i+l022SQsRGxSBqCoh&#10;QEDF2fHa2ZVsj2s72U0fp6/SF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Ary9Ry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14:paraId="374D4580" w14:textId="2483B33C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pt-B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separate"/>
                          </w:r>
                          <w:r w:rsidR="00FC36C5">
                            <w:rPr>
                              <w:b/>
                              <w:noProof/>
                              <w:lang w:bidi="pt-BR"/>
                            </w:rPr>
                            <w:t>12</w: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C7A34"/>
    <w:multiLevelType w:val="hybridMultilevel"/>
    <w:tmpl w:val="D2C0CD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F1608"/>
    <w:multiLevelType w:val="hybridMultilevel"/>
    <w:tmpl w:val="D5BAB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50043"/>
    <w:multiLevelType w:val="hybridMultilevel"/>
    <w:tmpl w:val="20B08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E01FE"/>
    <w:multiLevelType w:val="hybridMultilevel"/>
    <w:tmpl w:val="25266E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B7254"/>
    <w:multiLevelType w:val="hybridMultilevel"/>
    <w:tmpl w:val="8DFA2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0CD8"/>
    <w:multiLevelType w:val="hybridMultilevel"/>
    <w:tmpl w:val="9DA06D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9A185D"/>
    <w:multiLevelType w:val="hybridMultilevel"/>
    <w:tmpl w:val="9A2639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C4342"/>
    <w:multiLevelType w:val="hybridMultilevel"/>
    <w:tmpl w:val="35708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03423"/>
    <w:multiLevelType w:val="hybridMultilevel"/>
    <w:tmpl w:val="02084F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96D84"/>
    <w:multiLevelType w:val="hybridMultilevel"/>
    <w:tmpl w:val="75C0C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4D49D5"/>
    <w:multiLevelType w:val="hybridMultilevel"/>
    <w:tmpl w:val="89620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76025"/>
    <w:multiLevelType w:val="hybridMultilevel"/>
    <w:tmpl w:val="8AC2C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8C5D6B"/>
    <w:multiLevelType w:val="hybridMultilevel"/>
    <w:tmpl w:val="1FA68E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B1F33"/>
    <w:multiLevelType w:val="hybridMultilevel"/>
    <w:tmpl w:val="4EDCC3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F6FC4"/>
    <w:multiLevelType w:val="hybridMultilevel"/>
    <w:tmpl w:val="E1840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3"/>
  </w:num>
  <w:num w:numId="5">
    <w:abstractNumId w:val="9"/>
  </w:num>
  <w:num w:numId="6">
    <w:abstractNumId w:val="8"/>
  </w:num>
  <w:num w:numId="7">
    <w:abstractNumId w:val="4"/>
  </w:num>
  <w:num w:numId="8">
    <w:abstractNumId w:val="5"/>
  </w:num>
  <w:num w:numId="9">
    <w:abstractNumId w:val="11"/>
  </w:num>
  <w:num w:numId="10">
    <w:abstractNumId w:val="2"/>
  </w:num>
  <w:num w:numId="11">
    <w:abstractNumId w:val="6"/>
  </w:num>
  <w:num w:numId="12">
    <w:abstractNumId w:val="12"/>
  </w:num>
  <w:num w:numId="13">
    <w:abstractNumId w:val="10"/>
  </w:num>
  <w:num w:numId="14">
    <w:abstractNumId w:val="14"/>
  </w:num>
  <w:num w:numId="1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odrigo Takeushi">
    <w15:presenceInfo w15:providerId="Windows Live" w15:userId="ae0d25ec37adab9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AF8"/>
    <w:rsid w:val="000610C5"/>
    <w:rsid w:val="0009698E"/>
    <w:rsid w:val="000B0BF8"/>
    <w:rsid w:val="00126D07"/>
    <w:rsid w:val="00261085"/>
    <w:rsid w:val="00273F4F"/>
    <w:rsid w:val="0029136D"/>
    <w:rsid w:val="00293B83"/>
    <w:rsid w:val="002D255C"/>
    <w:rsid w:val="00313C6A"/>
    <w:rsid w:val="00316E95"/>
    <w:rsid w:val="0038413A"/>
    <w:rsid w:val="00393524"/>
    <w:rsid w:val="00394EE8"/>
    <w:rsid w:val="003B3D2C"/>
    <w:rsid w:val="00435475"/>
    <w:rsid w:val="004B7E44"/>
    <w:rsid w:val="004D5252"/>
    <w:rsid w:val="004E253E"/>
    <w:rsid w:val="004F2B86"/>
    <w:rsid w:val="005576EC"/>
    <w:rsid w:val="00570786"/>
    <w:rsid w:val="005A718F"/>
    <w:rsid w:val="005B32A5"/>
    <w:rsid w:val="005F6EFA"/>
    <w:rsid w:val="006A3CE7"/>
    <w:rsid w:val="006D2214"/>
    <w:rsid w:val="007516CF"/>
    <w:rsid w:val="00763310"/>
    <w:rsid w:val="00780AF8"/>
    <w:rsid w:val="007E588B"/>
    <w:rsid w:val="00832A6C"/>
    <w:rsid w:val="008353DE"/>
    <w:rsid w:val="00840C27"/>
    <w:rsid w:val="008765EE"/>
    <w:rsid w:val="008B33BC"/>
    <w:rsid w:val="008D79CA"/>
    <w:rsid w:val="008F0A0E"/>
    <w:rsid w:val="009120E9"/>
    <w:rsid w:val="00945900"/>
    <w:rsid w:val="009A5047"/>
    <w:rsid w:val="009B480E"/>
    <w:rsid w:val="009C396C"/>
    <w:rsid w:val="009D19BC"/>
    <w:rsid w:val="009F0BC3"/>
    <w:rsid w:val="00A2324F"/>
    <w:rsid w:val="00A346DE"/>
    <w:rsid w:val="00A40E59"/>
    <w:rsid w:val="00A81BD5"/>
    <w:rsid w:val="00A85AB3"/>
    <w:rsid w:val="00AE1FBA"/>
    <w:rsid w:val="00B24CFD"/>
    <w:rsid w:val="00B572B4"/>
    <w:rsid w:val="00B71317"/>
    <w:rsid w:val="00BA2077"/>
    <w:rsid w:val="00BF7CFB"/>
    <w:rsid w:val="00C02F12"/>
    <w:rsid w:val="00CD70DC"/>
    <w:rsid w:val="00CE54F2"/>
    <w:rsid w:val="00D001F5"/>
    <w:rsid w:val="00D2159E"/>
    <w:rsid w:val="00D902D6"/>
    <w:rsid w:val="00DB26A7"/>
    <w:rsid w:val="00DD66E6"/>
    <w:rsid w:val="00E32C99"/>
    <w:rsid w:val="00E51D22"/>
    <w:rsid w:val="00E76CAD"/>
    <w:rsid w:val="00E90ED0"/>
    <w:rsid w:val="00E94B5F"/>
    <w:rsid w:val="00F3447E"/>
    <w:rsid w:val="00F51814"/>
    <w:rsid w:val="00F62C5F"/>
    <w:rsid w:val="00F641AE"/>
    <w:rsid w:val="00FB5208"/>
    <w:rsid w:val="00FC36C5"/>
    <w:rsid w:val="00FD08A6"/>
    <w:rsid w:val="00FD1D52"/>
    <w:rsid w:val="00FE3F0D"/>
    <w:rsid w:val="00FE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3E7127"/>
  <w15:chartTrackingRefBased/>
  <w15:docId w15:val="{D5036041-2B63-4DE3-8E0E-10DBF7BF0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pt-BR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126D07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126D07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  <w:lang w:val="pt-BR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A718F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paragraph" w:styleId="PargrafodaLista">
    <w:name w:val="List Paragraph"/>
    <w:basedOn w:val="Normal"/>
    <w:uiPriority w:val="34"/>
    <w:unhideWhenUsed/>
    <w:qFormat/>
    <w:rsid w:val="00FE7770"/>
    <w:pPr>
      <w:ind w:left="720"/>
      <w:contextualSpacing/>
    </w:pPr>
  </w:style>
  <w:style w:type="table" w:styleId="Tabelacomgrade">
    <w:name w:val="Table Grid"/>
    <w:basedOn w:val="Tabelanormal"/>
    <w:uiPriority w:val="39"/>
    <w:rsid w:val="007E5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8D79C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D79C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D79CA"/>
    <w:rPr>
      <w:rFonts w:eastAsiaTheme="minorEastAsia"/>
      <w:color w:val="FFFFFF" w:themeColor="background1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D79C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D79CA"/>
    <w:rPr>
      <w:rFonts w:eastAsiaTheme="minorEastAsia"/>
      <w:b/>
      <w:bCs/>
      <w:color w:val="FFFFFF" w:themeColor="background1"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D79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79CA"/>
    <w:rPr>
      <w:rFonts w:ascii="Segoe UI" w:eastAsiaTheme="minorEastAsia" w:hAnsi="Segoe UI" w:cs="Segoe UI"/>
      <w:color w:val="FFFFFF" w:themeColor="background1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\AppData\Roaming\Microsoft\Modelos\Relat&#243;rio%20de%20neg&#243;cios%20(design%20profis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de negócios (design profissional).dotx</Template>
  <TotalTime>826</TotalTime>
  <Pages>13</Pages>
  <Words>1380</Words>
  <Characters>7454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Takeushi</dc:creator>
  <cp:keywords/>
  <dc:description/>
  <cp:lastModifiedBy>Rodrigo Takeushi</cp:lastModifiedBy>
  <cp:revision>23</cp:revision>
  <dcterms:created xsi:type="dcterms:W3CDTF">2022-04-12T00:31:00Z</dcterms:created>
  <dcterms:modified xsi:type="dcterms:W3CDTF">2022-04-21T16:44:00Z</dcterms:modified>
</cp:coreProperties>
</file>